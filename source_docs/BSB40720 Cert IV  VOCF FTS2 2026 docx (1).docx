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3"/>
        <w:tblW w:w="14932" w:type="dxa"/>
        <w:tblLayout w:type="fixed"/>
        <w:tblLook w:val="04A0" w:firstRow="1" w:lastRow="0" w:firstColumn="1" w:lastColumn="0" w:noHBand="0" w:noVBand="1"/>
      </w:tblPr>
      <w:tblGrid>
        <w:gridCol w:w="1665"/>
        <w:gridCol w:w="1740"/>
        <w:gridCol w:w="6340"/>
        <w:gridCol w:w="1290"/>
        <w:gridCol w:w="1860"/>
        <w:gridCol w:w="2037"/>
      </w:tblGrid>
      <w:tr w:rsidR="00015E21" w:rsidRPr="00015E21" w14:paraId="08643C6C" w14:textId="77777777" w:rsidTr="67E5E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noWrap/>
            <w:hideMark/>
          </w:tcPr>
          <w:p w14:paraId="624CFF85" w14:textId="743280FF" w:rsidR="006220C6" w:rsidRPr="00015E21" w:rsidRDefault="006220C6" w:rsidP="03FBD7E8">
            <w:pPr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 xml:space="preserve">Day </w:t>
            </w:r>
          </w:p>
        </w:tc>
        <w:tc>
          <w:tcPr>
            <w:tcW w:w="1740" w:type="dxa"/>
          </w:tcPr>
          <w:p w14:paraId="3EF386E1" w14:textId="77777777" w:rsidR="006220C6" w:rsidRPr="00015E21" w:rsidRDefault="006220C6" w:rsidP="03FBD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Time</w:t>
            </w:r>
          </w:p>
        </w:tc>
        <w:tc>
          <w:tcPr>
            <w:tcW w:w="6340" w:type="dxa"/>
            <w:noWrap/>
            <w:hideMark/>
          </w:tcPr>
          <w:p w14:paraId="1F8A3F5B" w14:textId="77777777" w:rsidR="006220C6" w:rsidRPr="00015E21" w:rsidRDefault="006220C6" w:rsidP="03FBD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Unit of Competency</w:t>
            </w:r>
          </w:p>
        </w:tc>
        <w:tc>
          <w:tcPr>
            <w:tcW w:w="1290" w:type="dxa"/>
          </w:tcPr>
          <w:p w14:paraId="15AD42D4" w14:textId="77777777" w:rsidR="006220C6" w:rsidRPr="00015E21" w:rsidRDefault="006220C6" w:rsidP="03FBD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Week of Study</w:t>
            </w:r>
          </w:p>
        </w:tc>
        <w:tc>
          <w:tcPr>
            <w:tcW w:w="1860" w:type="dxa"/>
            <w:noWrap/>
          </w:tcPr>
          <w:p w14:paraId="32E97E68" w14:textId="697858A6" w:rsidR="006220C6" w:rsidRPr="00015E21" w:rsidRDefault="00015E21" w:rsidP="03FBD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Dates</w:t>
            </w:r>
          </w:p>
        </w:tc>
        <w:tc>
          <w:tcPr>
            <w:tcW w:w="2037" w:type="dxa"/>
          </w:tcPr>
          <w:p w14:paraId="18E3B1E7" w14:textId="5A239AFE" w:rsidR="006220C6" w:rsidRPr="00015E21" w:rsidRDefault="00015E21" w:rsidP="03FBD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Teachers</w:t>
            </w:r>
          </w:p>
        </w:tc>
      </w:tr>
      <w:tr w:rsidR="00374FC3" w:rsidRPr="00751E68" w14:paraId="0D917857" w14:textId="77777777" w:rsidTr="67E5E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 w:val="restart"/>
            <w:noWrap/>
          </w:tcPr>
          <w:p w14:paraId="5371A97F" w14:textId="77777777" w:rsidR="00374FC3" w:rsidRPr="007B756D" w:rsidRDefault="00374FC3" w:rsidP="00374FC3">
            <w:pPr>
              <w:rPr>
                <w:rFonts w:asciiTheme="majorHAnsi" w:hAnsiTheme="majorHAnsi" w:cstheme="majorHAnsi"/>
              </w:rPr>
            </w:pPr>
            <w:r w:rsidRPr="007B756D">
              <w:rPr>
                <w:rFonts w:asciiTheme="majorHAnsi" w:hAnsiTheme="majorHAnsi" w:cstheme="majorHAnsi"/>
              </w:rPr>
              <w:t xml:space="preserve">Monday </w:t>
            </w:r>
          </w:p>
          <w:p w14:paraId="5BEE53BC" w14:textId="0EEE7A0B" w:rsidR="00374FC3" w:rsidRPr="007B756D" w:rsidRDefault="00374FC3" w:rsidP="00374FC3">
            <w:pPr>
              <w:rPr>
                <w:rFonts w:asciiTheme="majorHAnsi" w:hAnsiTheme="majorHAnsi" w:cstheme="majorBidi"/>
              </w:rPr>
            </w:pPr>
          </w:p>
        </w:tc>
        <w:tc>
          <w:tcPr>
            <w:tcW w:w="1740" w:type="dxa"/>
          </w:tcPr>
          <w:p w14:paraId="5A95D2E5" w14:textId="3ECC4149" w:rsidR="00374FC3" w:rsidRPr="00751E68" w:rsidRDefault="00374FC3" w:rsidP="0037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9BAC7A8">
              <w:rPr>
                <w:rFonts w:asciiTheme="majorHAnsi" w:eastAsia="Times New Roman" w:hAnsiTheme="majorHAnsi" w:cstheme="majorBidi"/>
                <w:lang w:val="en-AU" w:eastAsia="en-AU"/>
              </w:rPr>
              <w:t>9:30 –12:00</w:t>
            </w:r>
          </w:p>
          <w:p w14:paraId="610F29FD" w14:textId="040BCD06" w:rsidR="00374FC3" w:rsidRPr="00751E68" w:rsidRDefault="00374FC3" w:rsidP="0037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6340" w:type="dxa"/>
            <w:noWrap/>
          </w:tcPr>
          <w:p w14:paraId="1DCAAED2" w14:textId="427CF229" w:rsidR="00374FC3" w:rsidRPr="00751E68" w:rsidRDefault="00374FC3" w:rsidP="6C25D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25DE7F">
              <w:rPr>
                <w:rFonts w:asciiTheme="majorHAnsi" w:hAnsiTheme="majorHAnsi" w:cstheme="majorBidi"/>
              </w:rPr>
              <w:t xml:space="preserve">BSBINS306 - Provide multimedia support </w:t>
            </w:r>
            <w:r w:rsidR="62700C29" w:rsidRPr="6C25DE7F">
              <w:rPr>
                <w:rFonts w:asciiTheme="majorHAnsi" w:hAnsiTheme="majorHAnsi" w:cstheme="majorBidi"/>
              </w:rPr>
              <w:t>(interspersed)</w:t>
            </w:r>
          </w:p>
        </w:tc>
        <w:tc>
          <w:tcPr>
            <w:tcW w:w="1290" w:type="dxa"/>
          </w:tcPr>
          <w:p w14:paraId="03A174F3" w14:textId="2D779BFE" w:rsidR="00374FC3" w:rsidRPr="00751E68" w:rsidRDefault="00374FC3" w:rsidP="6C25D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25DE7F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1-</w:t>
            </w:r>
            <w:r w:rsidR="72088E9B" w:rsidRPr="6C25DE7F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18</w:t>
            </w:r>
          </w:p>
        </w:tc>
        <w:tc>
          <w:tcPr>
            <w:tcW w:w="1860" w:type="dxa"/>
            <w:noWrap/>
          </w:tcPr>
          <w:p w14:paraId="64104CC4" w14:textId="50CFD160" w:rsidR="00374FC3" w:rsidRPr="00751E68" w:rsidRDefault="00FF3190" w:rsidP="6C25D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20/7/2026-30</w:t>
            </w:r>
            <w:r w:rsidR="00DF4B1A">
              <w:rPr>
                <w:rFonts w:asciiTheme="majorHAnsi" w:eastAsia="Calibri" w:hAnsiTheme="majorHAnsi" w:cstheme="majorBidi"/>
                <w:color w:val="000000" w:themeColor="text1"/>
              </w:rPr>
              <w:t>/11/2026</w:t>
            </w:r>
          </w:p>
        </w:tc>
        <w:tc>
          <w:tcPr>
            <w:tcW w:w="2037" w:type="dxa"/>
          </w:tcPr>
          <w:p w14:paraId="1671DF88" w14:textId="77777777" w:rsidR="00374FC3" w:rsidRPr="00751E68" w:rsidRDefault="00374FC3" w:rsidP="0037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  <w:r w:rsidRPr="49BAC7A8">
              <w:rPr>
                <w:rFonts w:ascii="Calibri" w:eastAsia="Calibri" w:hAnsi="Calibri" w:cs="Calibri"/>
                <w:color w:val="000000" w:themeColor="text1"/>
                <w:lang w:val="en-AU"/>
              </w:rPr>
              <w:t>Judi Stievenard</w:t>
            </w:r>
          </w:p>
          <w:p w14:paraId="605DE7C6" w14:textId="50981E01" w:rsidR="00374FC3" w:rsidRPr="00751E68" w:rsidRDefault="00374FC3" w:rsidP="0037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756D" w:rsidRPr="00751E68" w14:paraId="5A9D4C9C" w14:textId="77777777" w:rsidTr="67E5EB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/>
            <w:noWrap/>
          </w:tcPr>
          <w:p w14:paraId="3AA68E0F" w14:textId="77777777" w:rsidR="007B756D" w:rsidRPr="007B756D" w:rsidRDefault="007B756D" w:rsidP="007B756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40" w:type="dxa"/>
          </w:tcPr>
          <w:p w14:paraId="22A497FD" w14:textId="3993DD72" w:rsidR="007B756D" w:rsidRPr="49BAC7A8" w:rsidRDefault="007B756D" w:rsidP="0C18C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C18CD00">
              <w:rPr>
                <w:rFonts w:asciiTheme="majorHAnsi" w:eastAsia="Times New Roman" w:hAnsiTheme="majorHAnsi" w:cstheme="majorBidi"/>
                <w:lang w:val="en-AU" w:eastAsia="en-AU"/>
              </w:rPr>
              <w:t xml:space="preserve">9:30 – </w:t>
            </w:r>
            <w:r w:rsidR="0D90C6F6" w:rsidRPr="0C18CD00">
              <w:rPr>
                <w:rFonts w:asciiTheme="majorHAnsi" w:eastAsia="Times New Roman" w:hAnsiTheme="majorHAnsi" w:cstheme="majorBidi"/>
                <w:lang w:val="en-AU" w:eastAsia="en-AU"/>
              </w:rPr>
              <w:t>12:00</w:t>
            </w:r>
          </w:p>
        </w:tc>
        <w:tc>
          <w:tcPr>
            <w:tcW w:w="6340" w:type="dxa"/>
            <w:noWrap/>
          </w:tcPr>
          <w:p w14:paraId="1F6783C7" w14:textId="3AF1337E" w:rsidR="007B756D" w:rsidRPr="00374FC3" w:rsidRDefault="007B756D" w:rsidP="6C25D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highlight w:val="magenta"/>
              </w:rPr>
            </w:pPr>
            <w:r>
              <w:t xml:space="preserve">BSBXCS402 Promote workplace cyber security awareness and best practices </w:t>
            </w:r>
            <w:r w:rsidR="05BF36FE">
              <w:t>(interspersed)</w:t>
            </w:r>
          </w:p>
        </w:tc>
        <w:tc>
          <w:tcPr>
            <w:tcW w:w="1290" w:type="dxa"/>
          </w:tcPr>
          <w:p w14:paraId="61372BFA" w14:textId="1F9611B6" w:rsidR="007B756D" w:rsidRPr="31405CDC" w:rsidRDefault="1A2A219A" w:rsidP="6C25D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C25DE7F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1-18</w:t>
            </w:r>
          </w:p>
        </w:tc>
        <w:tc>
          <w:tcPr>
            <w:tcW w:w="1860" w:type="dxa"/>
            <w:noWrap/>
          </w:tcPr>
          <w:p w14:paraId="1C9F08FD" w14:textId="469538D7" w:rsidR="007B756D" w:rsidRPr="03FBD7E8" w:rsidRDefault="00DF4B1A" w:rsidP="0C18C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20/7/2026-30/11/2026</w:t>
            </w:r>
          </w:p>
        </w:tc>
        <w:tc>
          <w:tcPr>
            <w:tcW w:w="2037" w:type="dxa"/>
          </w:tcPr>
          <w:p w14:paraId="6C3F51E8" w14:textId="18D3F63B" w:rsidR="007B756D" w:rsidRDefault="007B756D" w:rsidP="007B75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AU"/>
              </w:rPr>
              <w:t>Jennie Agustin</w:t>
            </w:r>
          </w:p>
          <w:p w14:paraId="1C288C5B" w14:textId="77777777" w:rsidR="007B756D" w:rsidRPr="52C18BB7" w:rsidRDefault="007B756D" w:rsidP="007B75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</w:tr>
      <w:tr w:rsidR="00DF4B1A" w:rsidRPr="00751E68" w14:paraId="655A71F3" w14:textId="77777777" w:rsidTr="67E5E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/>
            <w:noWrap/>
          </w:tcPr>
          <w:p w14:paraId="20C25A2E" w14:textId="0CA1E3F7" w:rsidR="00DF4B1A" w:rsidRPr="007B756D" w:rsidRDefault="00DF4B1A" w:rsidP="00DF4B1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40" w:type="dxa"/>
          </w:tcPr>
          <w:p w14:paraId="36CAE43D" w14:textId="77777777" w:rsidR="00DF4B1A" w:rsidRPr="00751E68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49BAC7A8">
              <w:rPr>
                <w:rFonts w:asciiTheme="majorHAnsi" w:eastAsia="Times New Roman" w:hAnsiTheme="majorHAnsi" w:cstheme="majorBidi"/>
                <w:lang w:val="en-AU" w:eastAsia="en-AU"/>
              </w:rPr>
              <w:t>12:30-2:30</w:t>
            </w:r>
          </w:p>
          <w:p w14:paraId="5B0A4F81" w14:textId="14D4029B" w:rsidR="00DF4B1A" w:rsidRPr="00751E68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6340" w:type="dxa"/>
            <w:noWrap/>
          </w:tcPr>
          <w:p w14:paraId="1F627399" w14:textId="77777777" w:rsidR="00DF4B1A" w:rsidRPr="00751E68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1E0DE71D">
              <w:rPr>
                <w:rFonts w:asciiTheme="majorHAnsi" w:hAnsiTheme="majorHAnsi" w:cstheme="majorBidi"/>
              </w:rPr>
              <w:t>BSBINS304 Process and maintain information resources</w:t>
            </w:r>
          </w:p>
          <w:p w14:paraId="3598FBEE" w14:textId="3D3854D0" w:rsidR="00DF4B1A" w:rsidRPr="00751E68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</w:p>
        </w:tc>
        <w:tc>
          <w:tcPr>
            <w:tcW w:w="1290" w:type="dxa"/>
          </w:tcPr>
          <w:p w14:paraId="49059ACC" w14:textId="206DA68A" w:rsidR="00DF4B1A" w:rsidRPr="00751E68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31405CDC">
              <w:rPr>
                <w:rFonts w:asciiTheme="majorHAnsi" w:eastAsia="Calibri" w:hAnsiTheme="majorHAnsi" w:cstheme="majorBidi"/>
                <w:color w:val="000000" w:themeColor="text1"/>
              </w:rPr>
              <w:t>1-9</w:t>
            </w:r>
          </w:p>
        </w:tc>
        <w:tc>
          <w:tcPr>
            <w:tcW w:w="1860" w:type="dxa"/>
            <w:noWrap/>
          </w:tcPr>
          <w:p w14:paraId="77106CEE" w14:textId="4A0E91E3" w:rsidR="00DF4B1A" w:rsidRPr="00751E68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20/7/2026-</w:t>
            </w:r>
            <w:r w:rsidR="00BD5C1A">
              <w:rPr>
                <w:rFonts w:asciiTheme="majorHAnsi" w:eastAsia="Calibri" w:hAnsiTheme="majorHAnsi" w:cstheme="majorBidi"/>
                <w:color w:val="000000" w:themeColor="text1"/>
              </w:rPr>
              <w:t>14/9/2026</w:t>
            </w:r>
          </w:p>
        </w:tc>
        <w:tc>
          <w:tcPr>
            <w:tcW w:w="2037" w:type="dxa"/>
          </w:tcPr>
          <w:p w14:paraId="1F7B0297" w14:textId="77777777" w:rsidR="00C51F24" w:rsidRDefault="00C51F24" w:rsidP="00C51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C0504D" w:themeColor="accent2"/>
                <w:lang w:val="en-AU" w:eastAsia="en-AU"/>
              </w:rPr>
            </w:pPr>
            <w:r w:rsidRPr="1E0DE71D">
              <w:rPr>
                <w:rFonts w:asciiTheme="majorHAnsi" w:eastAsia="Times New Roman" w:hAnsiTheme="majorHAnsi" w:cstheme="majorBidi"/>
                <w:lang w:val="en-AU" w:eastAsia="en-AU"/>
              </w:rPr>
              <w:t>Martina Clark</w:t>
            </w:r>
          </w:p>
          <w:p w14:paraId="4C2FEB15" w14:textId="419049DA" w:rsidR="00DF4B1A" w:rsidRPr="00751E68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</w:tr>
      <w:tr w:rsidR="00DF4B1A" w:rsidRPr="00751E68" w14:paraId="5EF8C159" w14:textId="77777777" w:rsidTr="67E5EB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/>
            <w:noWrap/>
          </w:tcPr>
          <w:p w14:paraId="13E1B70D" w14:textId="77777777" w:rsidR="00DF4B1A" w:rsidRPr="007B756D" w:rsidRDefault="00DF4B1A" w:rsidP="00DF4B1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40" w:type="dxa"/>
          </w:tcPr>
          <w:p w14:paraId="55383C52" w14:textId="53A54649" w:rsidR="00DF4B1A" w:rsidRPr="00751E68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lang w:val="en-AU" w:eastAsia="en-AU"/>
              </w:rPr>
              <w:t>12:30-2:30</w:t>
            </w:r>
          </w:p>
        </w:tc>
        <w:tc>
          <w:tcPr>
            <w:tcW w:w="6340" w:type="dxa"/>
            <w:noWrap/>
          </w:tcPr>
          <w:p w14:paraId="5444E8FE" w14:textId="77777777" w:rsidR="00DF4B1A" w:rsidRPr="00751E68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1E0DE71D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BSBWHS311 - Assist with maintaining workplace safety</w:t>
            </w:r>
          </w:p>
          <w:p w14:paraId="696F0462" w14:textId="65077136" w:rsidR="00DF4B1A" w:rsidRPr="00751E68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</w:p>
        </w:tc>
        <w:tc>
          <w:tcPr>
            <w:tcW w:w="1290" w:type="dxa"/>
          </w:tcPr>
          <w:p w14:paraId="63080156" w14:textId="69E1886A" w:rsidR="00DF4B1A" w:rsidRPr="00751E68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 w:rsidRPr="03FBD7E8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10-18</w:t>
            </w:r>
          </w:p>
        </w:tc>
        <w:tc>
          <w:tcPr>
            <w:tcW w:w="1860" w:type="dxa"/>
            <w:noWrap/>
          </w:tcPr>
          <w:p w14:paraId="452822FF" w14:textId="001E0D80" w:rsidR="00DF4B1A" w:rsidRPr="00751E68" w:rsidRDefault="00BD5C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21/9/2026-30/11/2026</w:t>
            </w:r>
          </w:p>
        </w:tc>
        <w:tc>
          <w:tcPr>
            <w:tcW w:w="2037" w:type="dxa"/>
          </w:tcPr>
          <w:p w14:paraId="59A93B51" w14:textId="202A9BEB" w:rsidR="00DF4B1A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C0504D" w:themeColor="accent2"/>
                <w:lang w:val="en-AU" w:eastAsia="en-AU"/>
              </w:rPr>
            </w:pPr>
            <w:r w:rsidRPr="1E0DE71D">
              <w:rPr>
                <w:rFonts w:asciiTheme="majorHAnsi" w:eastAsia="Times New Roman" w:hAnsiTheme="majorHAnsi" w:cstheme="majorBidi"/>
                <w:lang w:val="en-AU" w:eastAsia="en-AU"/>
              </w:rPr>
              <w:t>Martina Clark</w:t>
            </w:r>
          </w:p>
          <w:p w14:paraId="2FD379EA" w14:textId="33ACD851" w:rsidR="00DF4B1A" w:rsidRPr="00751E68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</w:tr>
      <w:tr w:rsidR="00DF4B1A" w:rsidRPr="00751E68" w14:paraId="0A5C72CF" w14:textId="77777777" w:rsidTr="67E5E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 w:val="restart"/>
            <w:noWrap/>
          </w:tcPr>
          <w:p w14:paraId="02F44822" w14:textId="26083032" w:rsidR="00DF4B1A" w:rsidRPr="007B756D" w:rsidRDefault="00DF4B1A" w:rsidP="00DF4B1A">
            <w:pPr>
              <w:rPr>
                <w:rFonts w:asciiTheme="majorHAnsi" w:hAnsiTheme="majorHAnsi" w:cstheme="majorBidi"/>
              </w:rPr>
            </w:pPr>
            <w:r w:rsidRPr="4B7ADD44">
              <w:rPr>
                <w:rFonts w:asciiTheme="majorHAnsi" w:hAnsiTheme="majorHAnsi" w:cstheme="majorBidi"/>
              </w:rPr>
              <w:t>Tuesday</w:t>
            </w:r>
          </w:p>
          <w:p w14:paraId="00D99E6B" w14:textId="77777777" w:rsidR="00DF4B1A" w:rsidRPr="007B756D" w:rsidRDefault="00DF4B1A" w:rsidP="00DF4B1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40" w:type="dxa"/>
          </w:tcPr>
          <w:p w14:paraId="379F0EB7" w14:textId="5CFBD37B" w:rsidR="00DF4B1A" w:rsidRPr="0001438F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C0504D" w:themeColor="accent2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lang w:val="en-AU" w:eastAsia="en-AU"/>
              </w:rPr>
              <w:t>9:30-12:00</w:t>
            </w:r>
          </w:p>
        </w:tc>
        <w:tc>
          <w:tcPr>
            <w:tcW w:w="6340" w:type="dxa"/>
            <w:noWrap/>
          </w:tcPr>
          <w:p w14:paraId="4B32915D" w14:textId="77777777" w:rsidR="00DF4B1A" w:rsidRPr="0001438F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1E0DE71D">
              <w:rPr>
                <w:rFonts w:asciiTheme="majorHAnsi" w:hAnsiTheme="majorHAnsi" w:cstheme="majorBidi"/>
              </w:rPr>
              <w:t>BSBOPS404 - Implement customer service strategies</w:t>
            </w:r>
          </w:p>
          <w:p w14:paraId="6C0463E3" w14:textId="36B25B4A" w:rsidR="00DF4B1A" w:rsidRPr="0001438F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C0504D" w:themeColor="accent2"/>
              </w:rPr>
            </w:pPr>
          </w:p>
        </w:tc>
        <w:tc>
          <w:tcPr>
            <w:tcW w:w="1290" w:type="dxa"/>
          </w:tcPr>
          <w:p w14:paraId="7F78E5DC" w14:textId="73A239DE" w:rsidR="00DF4B1A" w:rsidRPr="0001438F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C0504D" w:themeColor="accent2"/>
                <w:lang w:val="en-AU" w:eastAsia="en-AU"/>
              </w:rPr>
            </w:pPr>
            <w:r w:rsidRPr="31405CDC">
              <w:rPr>
                <w:rFonts w:asciiTheme="majorHAnsi" w:eastAsia="Times New Roman" w:hAnsiTheme="majorHAnsi" w:cstheme="majorBidi"/>
                <w:lang w:val="en-AU" w:eastAsia="en-AU"/>
              </w:rPr>
              <w:t>1-8</w:t>
            </w:r>
          </w:p>
        </w:tc>
        <w:tc>
          <w:tcPr>
            <w:tcW w:w="1860" w:type="dxa"/>
            <w:noWrap/>
          </w:tcPr>
          <w:p w14:paraId="5C17266D" w14:textId="547FC4B7" w:rsidR="00DF4B1A" w:rsidRPr="0001438F" w:rsidRDefault="00BD5C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21/7/2026-</w:t>
            </w:r>
            <w:r w:rsidR="00483282">
              <w:rPr>
                <w:rFonts w:asciiTheme="majorHAnsi" w:eastAsia="Calibri" w:hAnsiTheme="majorHAnsi" w:cstheme="majorBidi"/>
                <w:color w:val="000000" w:themeColor="text1"/>
              </w:rPr>
              <w:t>8/9/2026</w:t>
            </w:r>
          </w:p>
        </w:tc>
        <w:tc>
          <w:tcPr>
            <w:tcW w:w="2037" w:type="dxa"/>
          </w:tcPr>
          <w:p w14:paraId="6A187B09" w14:textId="158B486F" w:rsidR="00DF4B1A" w:rsidRPr="0001438F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  <w:r w:rsidRPr="1E0DE71D">
              <w:rPr>
                <w:rFonts w:ascii="Calibri" w:eastAsia="Calibri" w:hAnsi="Calibri" w:cs="Calibri"/>
                <w:color w:val="000000" w:themeColor="text1"/>
                <w:lang w:val="en-AU"/>
              </w:rPr>
              <w:t>Judi Stievenard</w:t>
            </w:r>
          </w:p>
          <w:p w14:paraId="7F2A0706" w14:textId="1D78AA37" w:rsidR="00DF4B1A" w:rsidRPr="0001438F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</w:tr>
      <w:tr w:rsidR="00DF4B1A" w:rsidRPr="00751E68" w14:paraId="25D60E4B" w14:textId="77777777" w:rsidTr="67E5EB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/>
            <w:noWrap/>
          </w:tcPr>
          <w:p w14:paraId="17AD2BF8" w14:textId="77777777" w:rsidR="00DF4B1A" w:rsidRPr="00751E68" w:rsidRDefault="00DF4B1A" w:rsidP="00DF4B1A">
            <w:pPr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</w:p>
        </w:tc>
        <w:tc>
          <w:tcPr>
            <w:tcW w:w="1740" w:type="dxa"/>
          </w:tcPr>
          <w:p w14:paraId="697C887B" w14:textId="6B2F587B" w:rsidR="00DF4B1A" w:rsidRPr="0001438F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C0504D" w:themeColor="accent2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lang w:val="en-AU" w:eastAsia="en-AU"/>
              </w:rPr>
              <w:t>9:30-12:00</w:t>
            </w:r>
          </w:p>
        </w:tc>
        <w:tc>
          <w:tcPr>
            <w:tcW w:w="6340" w:type="dxa"/>
            <w:noWrap/>
          </w:tcPr>
          <w:p w14:paraId="67095C49" w14:textId="77777777" w:rsidR="00DF4B1A" w:rsidRPr="0001438F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  <w:r w:rsidRPr="1E0DE71D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BSBCRT411 Apply critical thinking to work practice</w:t>
            </w:r>
          </w:p>
          <w:p w14:paraId="698CCA25" w14:textId="48FA0CA9" w:rsidR="00DF4B1A" w:rsidRPr="0001438F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C0504D" w:themeColor="accent2"/>
              </w:rPr>
            </w:pPr>
          </w:p>
        </w:tc>
        <w:tc>
          <w:tcPr>
            <w:tcW w:w="1290" w:type="dxa"/>
          </w:tcPr>
          <w:p w14:paraId="5933EA1F" w14:textId="5F5D7A53" w:rsidR="00DF4B1A" w:rsidRPr="0001438F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C0504D" w:themeColor="accent2"/>
                <w:lang w:val="en-AU" w:eastAsia="en-AU"/>
              </w:rPr>
            </w:pPr>
            <w:r w:rsidRPr="03FBD7E8">
              <w:rPr>
                <w:rStyle w:val="normaltextrun"/>
                <w:rFonts w:asciiTheme="majorHAnsi" w:hAnsiTheme="majorHAnsi" w:cstheme="majorBidi"/>
              </w:rPr>
              <w:t>9-18</w:t>
            </w:r>
          </w:p>
        </w:tc>
        <w:tc>
          <w:tcPr>
            <w:tcW w:w="1860" w:type="dxa"/>
            <w:noWrap/>
          </w:tcPr>
          <w:p w14:paraId="37A98AB1" w14:textId="3F9D1AD0" w:rsidR="00DF4B1A" w:rsidRPr="0001438F" w:rsidRDefault="00483282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15/9/2026-1/12/2026</w:t>
            </w:r>
          </w:p>
        </w:tc>
        <w:tc>
          <w:tcPr>
            <w:tcW w:w="2037" w:type="dxa"/>
          </w:tcPr>
          <w:p w14:paraId="7E3A838F" w14:textId="162B4E0D" w:rsidR="00DF4B1A" w:rsidRPr="0001438F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AU"/>
              </w:rPr>
            </w:pPr>
            <w:r w:rsidRPr="1E0DE71D">
              <w:rPr>
                <w:rFonts w:ascii="Calibri" w:eastAsia="Calibri" w:hAnsi="Calibri" w:cs="Calibri"/>
                <w:color w:val="000000" w:themeColor="text1"/>
                <w:lang w:val="en-AU"/>
              </w:rPr>
              <w:t>Judi Stievenard</w:t>
            </w:r>
          </w:p>
        </w:tc>
      </w:tr>
      <w:tr w:rsidR="00DF4B1A" w:rsidRPr="00751E68" w14:paraId="1322CB62" w14:textId="77777777" w:rsidTr="67E5E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/>
            <w:noWrap/>
          </w:tcPr>
          <w:p w14:paraId="1FEF2B24" w14:textId="77777777" w:rsidR="00DF4B1A" w:rsidRPr="00751E68" w:rsidRDefault="00DF4B1A" w:rsidP="00DF4B1A">
            <w:pPr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</w:p>
        </w:tc>
        <w:tc>
          <w:tcPr>
            <w:tcW w:w="1740" w:type="dxa"/>
          </w:tcPr>
          <w:p w14:paraId="3556BA07" w14:textId="3D26F04E" w:rsidR="00DF4B1A" w:rsidRPr="0001438F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C0504D" w:themeColor="accent2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>12:30-3:30</w:t>
            </w:r>
          </w:p>
        </w:tc>
        <w:tc>
          <w:tcPr>
            <w:tcW w:w="6340" w:type="dxa"/>
            <w:noWrap/>
          </w:tcPr>
          <w:p w14:paraId="5B2B6FFD" w14:textId="19DDA86B" w:rsidR="00DF4B1A" w:rsidRPr="0001438F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C0504D" w:themeColor="accent2"/>
              </w:rPr>
            </w:pPr>
            <w:r w:rsidRPr="0C18CD00">
              <w:rPr>
                <w:rFonts w:eastAsia="Times New Roman"/>
                <w:color w:val="000000" w:themeColor="text1"/>
                <w:lang w:val="en-AU" w:eastAsia="en-AU"/>
              </w:rPr>
              <w:t xml:space="preserve">BSBINS305 – Participate in cataloguing activities </w:t>
            </w:r>
          </w:p>
        </w:tc>
        <w:tc>
          <w:tcPr>
            <w:tcW w:w="1290" w:type="dxa"/>
          </w:tcPr>
          <w:p w14:paraId="2C7427C2" w14:textId="6792E0AB" w:rsidR="00DF4B1A" w:rsidRPr="0001438F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C0504D" w:themeColor="accent2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1-18</w:t>
            </w:r>
          </w:p>
        </w:tc>
        <w:tc>
          <w:tcPr>
            <w:tcW w:w="1860" w:type="dxa"/>
            <w:noWrap/>
          </w:tcPr>
          <w:p w14:paraId="7F261810" w14:textId="71459AE8" w:rsidR="00DF4B1A" w:rsidRPr="0001438F" w:rsidRDefault="00561777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21/7/2026-1/12/2026</w:t>
            </w:r>
          </w:p>
        </w:tc>
        <w:tc>
          <w:tcPr>
            <w:tcW w:w="2037" w:type="dxa"/>
          </w:tcPr>
          <w:p w14:paraId="73760ECD" w14:textId="08C1EB1F" w:rsidR="00DF4B1A" w:rsidRPr="0001438F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C0504D" w:themeColor="accent2"/>
                <w:lang w:val="en-AU" w:eastAsia="en-AU"/>
              </w:rPr>
            </w:pPr>
            <w:r w:rsidRPr="49BAC7A8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Narelle Bell</w:t>
            </w:r>
          </w:p>
        </w:tc>
      </w:tr>
      <w:tr w:rsidR="00DF4B1A" w:rsidRPr="00751E68" w14:paraId="451FA562" w14:textId="77777777" w:rsidTr="67E5EB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 w:val="restart"/>
            <w:noWrap/>
          </w:tcPr>
          <w:p w14:paraId="1F53D494" w14:textId="3CFCAB97" w:rsidR="00DF4B1A" w:rsidRDefault="00DF4B1A" w:rsidP="00DF4B1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Wednesday</w:t>
            </w:r>
          </w:p>
        </w:tc>
        <w:tc>
          <w:tcPr>
            <w:tcW w:w="1740" w:type="dxa"/>
          </w:tcPr>
          <w:p w14:paraId="6E0EF546" w14:textId="0B985933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lang w:val="en-AU" w:eastAsia="en-AU"/>
              </w:rPr>
              <w:t>9:30-12:00</w:t>
            </w:r>
          </w:p>
        </w:tc>
        <w:tc>
          <w:tcPr>
            <w:tcW w:w="6340" w:type="dxa"/>
            <w:noWrap/>
          </w:tcPr>
          <w:p w14:paraId="4EE47185" w14:textId="6EA2C31B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>
              <w:t>BSBPEF402 Develop personal work priorities</w:t>
            </w:r>
          </w:p>
        </w:tc>
        <w:tc>
          <w:tcPr>
            <w:tcW w:w="1290" w:type="dxa"/>
          </w:tcPr>
          <w:p w14:paraId="2CE3D528" w14:textId="7523CAE2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1-9</w:t>
            </w:r>
          </w:p>
        </w:tc>
        <w:tc>
          <w:tcPr>
            <w:tcW w:w="1860" w:type="dxa"/>
            <w:noWrap/>
          </w:tcPr>
          <w:p w14:paraId="3B753134" w14:textId="2343BB4E" w:rsidR="00DF4B1A" w:rsidRPr="007B756D" w:rsidRDefault="00561777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22/7/2026-</w:t>
            </w:r>
            <w:r w:rsidR="11987369" w:rsidRPr="4A8263FA">
              <w:rPr>
                <w:rFonts w:asciiTheme="majorHAnsi" w:eastAsia="Calibri" w:hAnsiTheme="majorHAnsi" w:cstheme="majorBidi"/>
                <w:color w:val="000000" w:themeColor="text1"/>
              </w:rPr>
              <w:t>1</w:t>
            </w:r>
            <w:r w:rsidR="67F6201A" w:rsidRPr="4A8263FA">
              <w:rPr>
                <w:rFonts w:asciiTheme="majorHAnsi" w:eastAsia="Calibri" w:hAnsiTheme="majorHAnsi" w:cstheme="majorBidi"/>
                <w:color w:val="000000" w:themeColor="text1"/>
              </w:rPr>
              <w:t>6</w:t>
            </w:r>
            <w:r>
              <w:rPr>
                <w:rFonts w:asciiTheme="majorHAnsi" w:eastAsia="Calibri" w:hAnsiTheme="majorHAnsi" w:cstheme="majorBidi"/>
                <w:color w:val="000000" w:themeColor="text1"/>
              </w:rPr>
              <w:t>/9/2026</w:t>
            </w:r>
          </w:p>
        </w:tc>
        <w:tc>
          <w:tcPr>
            <w:tcW w:w="2037" w:type="dxa"/>
          </w:tcPr>
          <w:p w14:paraId="19ED7148" w14:textId="792B257A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 xml:space="preserve">Judi </w:t>
            </w:r>
            <w:r w:rsidRPr="49BAC7A8">
              <w:rPr>
                <w:rFonts w:ascii="Calibri" w:eastAsia="Calibri" w:hAnsi="Calibri" w:cs="Calibri"/>
                <w:color w:val="000000" w:themeColor="text1"/>
                <w:lang w:val="en-AU"/>
              </w:rPr>
              <w:t>Stievenard</w:t>
            </w:r>
          </w:p>
        </w:tc>
      </w:tr>
      <w:tr w:rsidR="00DF4B1A" w:rsidRPr="00751E68" w14:paraId="312AB03E" w14:textId="77777777" w:rsidTr="67E5E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/>
            <w:noWrap/>
          </w:tcPr>
          <w:p w14:paraId="6A186C5A" w14:textId="77777777" w:rsidR="00DF4B1A" w:rsidRDefault="00DF4B1A" w:rsidP="00DF4B1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40" w:type="dxa"/>
          </w:tcPr>
          <w:p w14:paraId="4601AB09" w14:textId="0749B063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lang w:val="en-AU" w:eastAsia="en-AU"/>
              </w:rPr>
              <w:t>9:30-12:00</w:t>
            </w:r>
          </w:p>
        </w:tc>
        <w:tc>
          <w:tcPr>
            <w:tcW w:w="6340" w:type="dxa"/>
            <w:noWrap/>
          </w:tcPr>
          <w:p w14:paraId="490B5927" w14:textId="31006B35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C18CD00">
              <w:rPr>
                <w:rFonts w:asciiTheme="majorHAnsi" w:hAnsiTheme="majorHAnsi" w:cstheme="majorBidi"/>
              </w:rPr>
              <w:t>CUAEVP411 - Present information on activities, events or public program</w:t>
            </w:r>
            <w:r w:rsidRPr="0C18CD00">
              <w:rPr>
                <w:lang w:val="en-AU" w:eastAsia="en-AU"/>
              </w:rPr>
              <w:t xml:space="preserve">  </w:t>
            </w:r>
          </w:p>
        </w:tc>
        <w:tc>
          <w:tcPr>
            <w:tcW w:w="1290" w:type="dxa"/>
          </w:tcPr>
          <w:p w14:paraId="536801B0" w14:textId="559916CB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10</w:t>
            </w:r>
            <w:r w:rsidRPr="03FBD7E8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-18</w:t>
            </w:r>
          </w:p>
        </w:tc>
        <w:tc>
          <w:tcPr>
            <w:tcW w:w="1860" w:type="dxa"/>
            <w:noWrap/>
          </w:tcPr>
          <w:p w14:paraId="58159294" w14:textId="1C0DBC3A" w:rsidR="00DF4B1A" w:rsidRPr="007B756D" w:rsidRDefault="0050254B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21/9/2026-2/12/2026</w:t>
            </w:r>
          </w:p>
        </w:tc>
        <w:tc>
          <w:tcPr>
            <w:tcW w:w="2037" w:type="dxa"/>
          </w:tcPr>
          <w:p w14:paraId="4EA52935" w14:textId="20E8BC5F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 xml:space="preserve">Judi </w:t>
            </w:r>
            <w:r w:rsidRPr="49BAC7A8">
              <w:rPr>
                <w:rFonts w:ascii="Calibri" w:eastAsia="Calibri" w:hAnsi="Calibri" w:cs="Calibri"/>
                <w:color w:val="000000" w:themeColor="text1"/>
                <w:lang w:val="en-AU"/>
              </w:rPr>
              <w:t>Stievenard</w:t>
            </w:r>
          </w:p>
        </w:tc>
      </w:tr>
      <w:tr w:rsidR="00DF4B1A" w:rsidRPr="00751E68" w14:paraId="772DCB1C" w14:textId="77777777" w:rsidTr="67E5EB36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/>
            <w:noWrap/>
          </w:tcPr>
          <w:p w14:paraId="4DB81A22" w14:textId="77777777" w:rsidR="00DF4B1A" w:rsidRDefault="00DF4B1A" w:rsidP="00DF4B1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40" w:type="dxa"/>
          </w:tcPr>
          <w:p w14:paraId="2ACF5B80" w14:textId="585781A4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3FBD7E8">
              <w:rPr>
                <w:rFonts w:asciiTheme="majorHAnsi" w:eastAsia="Times New Roman" w:hAnsiTheme="majorHAnsi" w:cstheme="majorBidi"/>
                <w:lang w:val="en-AU" w:eastAsia="en-AU"/>
              </w:rPr>
              <w:t>12:30-2:30</w:t>
            </w:r>
          </w:p>
        </w:tc>
        <w:tc>
          <w:tcPr>
            <w:tcW w:w="6340" w:type="dxa"/>
            <w:noWrap/>
          </w:tcPr>
          <w:p w14:paraId="3015622C" w14:textId="2178149B" w:rsidR="00DF4B1A" w:rsidRPr="00AC5716" w:rsidRDefault="00DF4B1A" w:rsidP="00DF4B1A">
            <w:pPr>
              <w:pStyle w:val="Heading4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color w:val="000000" w:themeColor="text1"/>
                <w:lang w:val="en-AU" w:eastAsia="en-AU"/>
              </w:rPr>
            </w:pPr>
            <w:r w:rsidRPr="0C18CD00">
              <w:rPr>
                <w:rFonts w:eastAsia="Times New Roman"/>
                <w:b w:val="0"/>
                <w:bCs w:val="0"/>
                <w:i w:val="0"/>
                <w:iCs w:val="0"/>
                <w:color w:val="000000" w:themeColor="text1"/>
                <w:lang w:val="en-AU" w:eastAsia="en-AU"/>
              </w:rPr>
              <w:t>BSBINS405 - Use integrated library management system</w:t>
            </w:r>
            <w:r w:rsidRPr="4A8263FA">
              <w:rPr>
                <w:rFonts w:eastAsia="Times New Roman"/>
                <w:b w:val="0"/>
                <w:bCs w:val="0"/>
                <w:i w:val="0"/>
                <w:iCs w:val="0"/>
                <w:color w:val="000000" w:themeColor="text1"/>
                <w:lang w:val="en-AU" w:eastAsia="en-AU"/>
              </w:rPr>
              <w:t>s</w:t>
            </w:r>
            <w:r w:rsidRPr="0C18CD00">
              <w:rPr>
                <w:rFonts w:eastAsia="Times New Roman"/>
                <w:color w:val="000000" w:themeColor="text1"/>
                <w:lang w:val="en-AU" w:eastAsia="en-AU"/>
              </w:rPr>
              <w:t xml:space="preserve"> </w:t>
            </w:r>
          </w:p>
          <w:p w14:paraId="6FF60C79" w14:textId="3F63F38C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C18CD00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BSBINS406 - Assist customers to access information</w:t>
            </w:r>
            <w:r w:rsidRPr="0C18CD00">
              <w:rPr>
                <w:rFonts w:asciiTheme="majorHAnsi" w:hAnsiTheme="majorHAnsi" w:cstheme="majorBidi"/>
              </w:rPr>
              <w:t xml:space="preserve"> </w:t>
            </w:r>
          </w:p>
        </w:tc>
        <w:tc>
          <w:tcPr>
            <w:tcW w:w="1290" w:type="dxa"/>
          </w:tcPr>
          <w:p w14:paraId="4D496907" w14:textId="78831939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3FBD7E8">
              <w:rPr>
                <w:rStyle w:val="normaltextrun"/>
                <w:rFonts w:asciiTheme="majorHAnsi" w:hAnsiTheme="majorHAnsi" w:cstheme="majorBidi"/>
              </w:rPr>
              <w:t>1-18</w:t>
            </w:r>
          </w:p>
        </w:tc>
        <w:tc>
          <w:tcPr>
            <w:tcW w:w="1860" w:type="dxa"/>
            <w:noWrap/>
          </w:tcPr>
          <w:p w14:paraId="144F211D" w14:textId="5FBD91B0" w:rsidR="00DF4B1A" w:rsidRPr="007B756D" w:rsidRDefault="0050254B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22/7/2026-2/12/2026</w:t>
            </w:r>
          </w:p>
        </w:tc>
        <w:tc>
          <w:tcPr>
            <w:tcW w:w="2037" w:type="dxa"/>
          </w:tcPr>
          <w:p w14:paraId="3AB61AC5" w14:textId="586B97F7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49BAC7A8">
              <w:rPr>
                <w:rFonts w:asciiTheme="majorHAnsi" w:eastAsia="Times New Roman" w:hAnsiTheme="majorHAnsi" w:cstheme="majorBidi"/>
                <w:lang w:val="en-AU" w:eastAsia="en-AU"/>
              </w:rPr>
              <w:t>Graham Barber</w:t>
            </w:r>
          </w:p>
        </w:tc>
      </w:tr>
      <w:tr w:rsidR="00DF4B1A" w:rsidRPr="00751E68" w14:paraId="66171AD2" w14:textId="77777777" w:rsidTr="67E5E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noWrap/>
          </w:tcPr>
          <w:p w14:paraId="56E44CA6" w14:textId="77777777" w:rsidR="00DF4B1A" w:rsidRDefault="00DF4B1A" w:rsidP="00DF4B1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40" w:type="dxa"/>
          </w:tcPr>
          <w:p w14:paraId="0F5D6402" w14:textId="0ACD30CD" w:rsidR="00DF4B1A" w:rsidRPr="03FBD7E8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lang w:val="en-AU" w:eastAsia="en-AU"/>
              </w:rPr>
              <w:t>3:30 – 5:00</w:t>
            </w:r>
          </w:p>
        </w:tc>
        <w:tc>
          <w:tcPr>
            <w:tcW w:w="6340" w:type="dxa"/>
            <w:noWrap/>
          </w:tcPr>
          <w:p w14:paraId="0CD26331" w14:textId="1E9025C5" w:rsidR="00DF4B1A" w:rsidRPr="0C18CD00" w:rsidRDefault="00DF4B1A" w:rsidP="00DF4B1A">
            <w:pPr>
              <w:pStyle w:val="Heading4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i w:val="0"/>
                <w:iCs w:val="0"/>
                <w:color w:val="000000" w:themeColor="text1"/>
                <w:lang w:val="en-AU" w:eastAsia="en-AU"/>
              </w:rPr>
            </w:pPr>
            <w:r>
              <w:rPr>
                <w:rFonts w:eastAsia="Times New Roman"/>
                <w:b w:val="0"/>
                <w:bCs w:val="0"/>
                <w:i w:val="0"/>
                <w:iCs w:val="0"/>
                <w:color w:val="000000" w:themeColor="text1"/>
                <w:lang w:val="en-AU" w:eastAsia="en-AU"/>
              </w:rPr>
              <w:t>Optional Tutorial support combined with Diploma Group</w:t>
            </w:r>
          </w:p>
        </w:tc>
        <w:tc>
          <w:tcPr>
            <w:tcW w:w="1290" w:type="dxa"/>
          </w:tcPr>
          <w:p w14:paraId="7E3406B2" w14:textId="210E951E" w:rsidR="00DF4B1A" w:rsidRPr="03FBD7E8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Theme="majorHAnsi" w:hAnsiTheme="majorHAnsi" w:cstheme="majorBidi"/>
              </w:rPr>
            </w:pPr>
            <w:r>
              <w:rPr>
                <w:rStyle w:val="normaltextrun"/>
                <w:rFonts w:asciiTheme="majorHAnsi" w:hAnsiTheme="majorHAnsi" w:cstheme="majorBidi"/>
              </w:rPr>
              <w:t>1-18</w:t>
            </w:r>
          </w:p>
        </w:tc>
        <w:tc>
          <w:tcPr>
            <w:tcW w:w="1860" w:type="dxa"/>
            <w:noWrap/>
          </w:tcPr>
          <w:p w14:paraId="2CF1C7D6" w14:textId="6A96E7AE" w:rsidR="00DF4B1A" w:rsidRPr="0C18CD00" w:rsidRDefault="0050254B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22/7/2026-2/12/2026</w:t>
            </w:r>
          </w:p>
        </w:tc>
        <w:tc>
          <w:tcPr>
            <w:tcW w:w="2037" w:type="dxa"/>
          </w:tcPr>
          <w:p w14:paraId="528C293E" w14:textId="6A94C775" w:rsidR="00DF4B1A" w:rsidRPr="49BAC7A8" w:rsidRDefault="00DF4B1A" w:rsidP="002043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</w:tr>
      <w:tr w:rsidR="00DF4B1A" w:rsidRPr="00751E68" w14:paraId="4A7D1A7B" w14:textId="77777777" w:rsidTr="67E5EB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 w:val="restart"/>
            <w:noWrap/>
          </w:tcPr>
          <w:p w14:paraId="440CBE91" w14:textId="5B26A388" w:rsidR="00DF4B1A" w:rsidRPr="00751E68" w:rsidRDefault="00DF4B1A" w:rsidP="00DF4B1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Thursday</w:t>
            </w:r>
          </w:p>
        </w:tc>
        <w:tc>
          <w:tcPr>
            <w:tcW w:w="1740" w:type="dxa"/>
          </w:tcPr>
          <w:p w14:paraId="37F78B15" w14:textId="0B43AA95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07B756D">
              <w:rPr>
                <w:rFonts w:asciiTheme="majorHAnsi" w:eastAsia="Times New Roman" w:hAnsiTheme="majorHAnsi" w:cstheme="majorBidi"/>
                <w:lang w:val="en-AU" w:eastAsia="en-AU"/>
              </w:rPr>
              <w:t>9:30-12:00</w:t>
            </w:r>
          </w:p>
        </w:tc>
        <w:tc>
          <w:tcPr>
            <w:tcW w:w="6340" w:type="dxa"/>
            <w:noWrap/>
          </w:tcPr>
          <w:p w14:paraId="2E9F6644" w14:textId="1B85330D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C18CD00">
              <w:rPr>
                <w:rFonts w:asciiTheme="majorHAnsi" w:hAnsiTheme="majorHAnsi" w:cstheme="majorBidi"/>
              </w:rPr>
              <w:t xml:space="preserve">BSBINS403 - Obtain information from external and networked sources </w:t>
            </w:r>
          </w:p>
        </w:tc>
        <w:tc>
          <w:tcPr>
            <w:tcW w:w="1290" w:type="dxa"/>
          </w:tcPr>
          <w:p w14:paraId="34231D0A" w14:textId="6D3AF587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7B756D">
              <w:rPr>
                <w:rFonts w:asciiTheme="majorHAnsi" w:eastAsia="Times New Roman" w:hAnsiTheme="majorHAnsi" w:cstheme="majorBidi"/>
                <w:lang w:val="en-AU" w:eastAsia="en-AU"/>
              </w:rPr>
              <w:t>1-9</w:t>
            </w:r>
          </w:p>
        </w:tc>
        <w:tc>
          <w:tcPr>
            <w:tcW w:w="1860" w:type="dxa"/>
            <w:noWrap/>
          </w:tcPr>
          <w:p w14:paraId="421DD669" w14:textId="75444CEA" w:rsidR="00DF4B1A" w:rsidRPr="007B756D" w:rsidRDefault="0050254B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23/7/2026-</w:t>
            </w:r>
            <w:r w:rsidR="00741714">
              <w:rPr>
                <w:rFonts w:asciiTheme="majorHAnsi" w:eastAsia="Calibri" w:hAnsiTheme="majorHAnsi" w:cstheme="majorBidi"/>
                <w:color w:val="000000" w:themeColor="text1"/>
              </w:rPr>
              <w:t>17/9/2026</w:t>
            </w:r>
          </w:p>
        </w:tc>
        <w:tc>
          <w:tcPr>
            <w:tcW w:w="2037" w:type="dxa"/>
          </w:tcPr>
          <w:p w14:paraId="0DB74274" w14:textId="47A73490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7B756D">
              <w:rPr>
                <w:rFonts w:asciiTheme="majorHAnsi" w:eastAsia="Times New Roman" w:hAnsiTheme="majorHAnsi" w:cstheme="majorBidi"/>
                <w:lang w:val="en-AU" w:eastAsia="en-AU"/>
              </w:rPr>
              <w:t>Narelle Bell</w:t>
            </w:r>
          </w:p>
        </w:tc>
      </w:tr>
      <w:tr w:rsidR="00DF4B1A" w:rsidRPr="00751E68" w14:paraId="7F6D0ADB" w14:textId="77777777" w:rsidTr="67E5E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/>
            <w:noWrap/>
          </w:tcPr>
          <w:p w14:paraId="7C79EA39" w14:textId="77777777" w:rsidR="00DF4B1A" w:rsidRPr="00751E68" w:rsidRDefault="00DF4B1A" w:rsidP="00DF4B1A">
            <w:pPr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</w:p>
        </w:tc>
        <w:tc>
          <w:tcPr>
            <w:tcW w:w="1740" w:type="dxa"/>
          </w:tcPr>
          <w:p w14:paraId="6C1B82F1" w14:textId="70B507B5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7B756D">
              <w:rPr>
                <w:rFonts w:asciiTheme="majorHAnsi" w:eastAsia="Times New Roman" w:hAnsiTheme="majorHAnsi" w:cstheme="majorBidi"/>
                <w:lang w:val="en-AU" w:eastAsia="en-AU"/>
              </w:rPr>
              <w:t>9:30-12:00</w:t>
            </w:r>
          </w:p>
        </w:tc>
        <w:tc>
          <w:tcPr>
            <w:tcW w:w="6340" w:type="dxa"/>
            <w:noWrap/>
          </w:tcPr>
          <w:p w14:paraId="767B49AA" w14:textId="06095173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C18CD00">
              <w:rPr>
                <w:rFonts w:asciiTheme="majorHAnsi" w:hAnsiTheme="majorHAnsi" w:cstheme="majorBidi"/>
              </w:rPr>
              <w:t xml:space="preserve">BSBINS404 - Search library and information databases </w:t>
            </w:r>
          </w:p>
        </w:tc>
        <w:tc>
          <w:tcPr>
            <w:tcW w:w="1290" w:type="dxa"/>
          </w:tcPr>
          <w:p w14:paraId="72C5F12C" w14:textId="3B81302F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7B756D">
              <w:rPr>
                <w:rFonts w:asciiTheme="majorHAnsi" w:eastAsia="Times New Roman" w:hAnsiTheme="majorHAnsi" w:cstheme="majorBidi"/>
                <w:lang w:val="en-AU" w:eastAsia="en-AU"/>
              </w:rPr>
              <w:t>10-18</w:t>
            </w:r>
          </w:p>
        </w:tc>
        <w:tc>
          <w:tcPr>
            <w:tcW w:w="1860" w:type="dxa"/>
            <w:noWrap/>
          </w:tcPr>
          <w:p w14:paraId="2EC20CE9" w14:textId="536DD3A8" w:rsidR="00DF4B1A" w:rsidRPr="007B756D" w:rsidRDefault="00741714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24/9/2026-3/12/2026</w:t>
            </w:r>
          </w:p>
        </w:tc>
        <w:tc>
          <w:tcPr>
            <w:tcW w:w="2037" w:type="dxa"/>
          </w:tcPr>
          <w:p w14:paraId="65761E15" w14:textId="0BD21A0F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756D">
              <w:rPr>
                <w:rFonts w:asciiTheme="majorHAnsi" w:eastAsia="Times New Roman" w:hAnsiTheme="majorHAnsi" w:cstheme="majorBidi"/>
                <w:lang w:val="en-AU" w:eastAsia="en-AU"/>
              </w:rPr>
              <w:t>Narelle Bell</w:t>
            </w:r>
          </w:p>
        </w:tc>
      </w:tr>
      <w:tr w:rsidR="00DF4B1A" w:rsidRPr="00751E68" w14:paraId="3EB77A33" w14:textId="77777777" w:rsidTr="67E5EB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/>
            <w:noWrap/>
          </w:tcPr>
          <w:p w14:paraId="173B0AAC" w14:textId="77777777" w:rsidR="00DF4B1A" w:rsidRPr="00751E68" w:rsidRDefault="00DF4B1A" w:rsidP="00DF4B1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40" w:type="dxa"/>
          </w:tcPr>
          <w:p w14:paraId="275E7D05" w14:textId="1BEA29D7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07B756D">
              <w:rPr>
                <w:rFonts w:asciiTheme="majorHAnsi" w:eastAsia="Times New Roman" w:hAnsiTheme="majorHAnsi" w:cstheme="majorBidi"/>
                <w:lang w:val="en-AU" w:eastAsia="en-AU"/>
              </w:rPr>
              <w:t>12:30-2:30</w:t>
            </w:r>
          </w:p>
        </w:tc>
        <w:tc>
          <w:tcPr>
            <w:tcW w:w="6340" w:type="dxa"/>
            <w:noWrap/>
          </w:tcPr>
          <w:p w14:paraId="2D319CC8" w14:textId="2A56DD12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C18CD00">
              <w:rPr>
                <w:rFonts w:asciiTheme="majorHAnsi" w:hAnsiTheme="majorHAnsi" w:cstheme="majorBidi"/>
              </w:rPr>
              <w:t xml:space="preserve">BSBINS407 - Consolidate and maintain library industry knowledge </w:t>
            </w:r>
          </w:p>
        </w:tc>
        <w:tc>
          <w:tcPr>
            <w:tcW w:w="1290" w:type="dxa"/>
          </w:tcPr>
          <w:p w14:paraId="6FB975C1" w14:textId="788CC78B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7B756D">
              <w:rPr>
                <w:rFonts w:asciiTheme="majorHAnsi" w:eastAsia="Times New Roman" w:hAnsiTheme="majorHAnsi" w:cstheme="majorBidi"/>
                <w:lang w:val="en-AU" w:eastAsia="en-AU"/>
              </w:rPr>
              <w:t>1-14</w:t>
            </w:r>
          </w:p>
        </w:tc>
        <w:tc>
          <w:tcPr>
            <w:tcW w:w="1860" w:type="dxa"/>
            <w:noWrap/>
          </w:tcPr>
          <w:p w14:paraId="1E9CA3D1" w14:textId="7BA61208" w:rsidR="00DF4B1A" w:rsidRPr="007B756D" w:rsidRDefault="00741714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</w:rPr>
              <w:t>23/7/2026-</w:t>
            </w:r>
            <w:r w:rsidR="00B934BD">
              <w:rPr>
                <w:rFonts w:asciiTheme="majorHAnsi" w:eastAsia="Calibri" w:hAnsiTheme="majorHAnsi" w:cstheme="majorBidi"/>
                <w:color w:val="000000" w:themeColor="text1"/>
              </w:rPr>
              <w:t>5/11/2026</w:t>
            </w:r>
          </w:p>
        </w:tc>
        <w:tc>
          <w:tcPr>
            <w:tcW w:w="2037" w:type="dxa"/>
          </w:tcPr>
          <w:p w14:paraId="7A30FFA0" w14:textId="51C66D8D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7B756D">
              <w:rPr>
                <w:rFonts w:asciiTheme="majorHAnsi" w:eastAsia="Times New Roman" w:hAnsiTheme="majorHAnsi" w:cstheme="majorBidi"/>
                <w:lang w:val="en-AU" w:eastAsia="en-AU"/>
              </w:rPr>
              <w:t xml:space="preserve">Narelle Bell </w:t>
            </w:r>
          </w:p>
          <w:p w14:paraId="1422A3F4" w14:textId="585C238A" w:rsidR="00DF4B1A" w:rsidRPr="007B756D" w:rsidRDefault="00DF4B1A" w:rsidP="00DF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</w:tr>
      <w:tr w:rsidR="00DF4B1A" w:rsidRPr="00751E68" w14:paraId="113DB0B3" w14:textId="77777777" w:rsidTr="67E5E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Merge/>
            <w:noWrap/>
          </w:tcPr>
          <w:p w14:paraId="383719A2" w14:textId="77777777" w:rsidR="00DF4B1A" w:rsidRPr="00751E68" w:rsidRDefault="00DF4B1A" w:rsidP="00DF4B1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40" w:type="dxa"/>
          </w:tcPr>
          <w:p w14:paraId="34DF3C0F" w14:textId="23FA8E4C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7B756D">
              <w:rPr>
                <w:rFonts w:asciiTheme="majorHAnsi" w:eastAsia="Times New Roman" w:hAnsiTheme="majorHAnsi" w:cstheme="majorBidi"/>
                <w:lang w:val="en-AU" w:eastAsia="en-AU"/>
              </w:rPr>
              <w:t>12:30-2:30</w:t>
            </w:r>
          </w:p>
        </w:tc>
        <w:tc>
          <w:tcPr>
            <w:tcW w:w="6340" w:type="dxa"/>
            <w:noWrap/>
          </w:tcPr>
          <w:p w14:paraId="244B4D1A" w14:textId="552981BF" w:rsidR="00DF4B1A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lang w:val="en-AU" w:eastAsia="en-AU"/>
              </w:rPr>
            </w:pPr>
            <w:r w:rsidRPr="62DB2CD7">
              <w:rPr>
                <w:rFonts w:asciiTheme="majorHAnsi" w:hAnsiTheme="majorHAnsi" w:cstheme="majorBidi"/>
                <w:lang w:val="en-AU" w:eastAsia="en-AU"/>
              </w:rPr>
              <w:t>Self-directed learning</w:t>
            </w:r>
          </w:p>
          <w:p w14:paraId="730FEDFA" w14:textId="39C359AF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1290" w:type="dxa"/>
          </w:tcPr>
          <w:p w14:paraId="45298A8E" w14:textId="6144E8D2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C18CD00">
              <w:rPr>
                <w:rFonts w:asciiTheme="majorHAnsi" w:eastAsia="Times New Roman" w:hAnsiTheme="majorHAnsi" w:cstheme="majorBidi"/>
                <w:lang w:val="en-AU" w:eastAsia="en-AU"/>
              </w:rPr>
              <w:t>15-18</w:t>
            </w:r>
          </w:p>
        </w:tc>
        <w:tc>
          <w:tcPr>
            <w:tcW w:w="1860" w:type="dxa"/>
            <w:noWrap/>
          </w:tcPr>
          <w:p w14:paraId="65B53171" w14:textId="2B19EC38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Bidi"/>
                <w:color w:val="000000" w:themeColor="text1"/>
              </w:rPr>
            </w:pPr>
          </w:p>
        </w:tc>
        <w:tc>
          <w:tcPr>
            <w:tcW w:w="2037" w:type="dxa"/>
          </w:tcPr>
          <w:p w14:paraId="73369D4E" w14:textId="0EA8F383" w:rsidR="00DF4B1A" w:rsidRPr="007B756D" w:rsidRDefault="00DF4B1A" w:rsidP="00DF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</w:tr>
    </w:tbl>
    <w:p w14:paraId="2D165297" w14:textId="77777777" w:rsidR="007B756D" w:rsidRPr="00026498" w:rsidRDefault="007B756D">
      <w:pPr>
        <w:tabs>
          <w:tab w:val="left" w:pos="13970"/>
        </w:tabs>
        <w:rPr>
          <w:rFonts w:asciiTheme="majorHAnsi" w:hAnsiTheme="majorHAnsi"/>
        </w:rPr>
      </w:pPr>
    </w:p>
    <w:sectPr w:rsidR="007B756D" w:rsidRPr="00026498" w:rsidSect="006D17C4">
      <w:headerReference w:type="default" r:id="rId11"/>
      <w:footerReference w:type="default" r:id="rId12"/>
      <w:pgSz w:w="16840" w:h="11900" w:orient="landscape"/>
      <w:pgMar w:top="1946" w:right="851" w:bottom="284" w:left="851" w:header="567" w:footer="48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50366" w14:textId="77777777" w:rsidR="009D4DB9" w:rsidRDefault="009D4DB9" w:rsidP="00C359B1">
      <w:pPr>
        <w:spacing w:after="0" w:line="240" w:lineRule="auto"/>
      </w:pPr>
      <w:r>
        <w:separator/>
      </w:r>
    </w:p>
  </w:endnote>
  <w:endnote w:type="continuationSeparator" w:id="0">
    <w:p w14:paraId="78F07B8E" w14:textId="77777777" w:rsidR="009D4DB9" w:rsidRDefault="009D4DB9" w:rsidP="00C359B1">
      <w:pPr>
        <w:spacing w:after="0" w:line="240" w:lineRule="auto"/>
      </w:pPr>
      <w:r>
        <w:continuationSeparator/>
      </w:r>
    </w:p>
  </w:endnote>
  <w:endnote w:type="continuationNotice" w:id="1">
    <w:p w14:paraId="4FB1CD2F" w14:textId="77777777" w:rsidR="009D4DB9" w:rsidRDefault="009D4D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2991" w14:textId="5BF6FF46" w:rsidR="00613CE7" w:rsidRPr="00FD4B50" w:rsidRDefault="00B542C5" w:rsidP="0C18CD00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7371"/>
        <w:tab w:val="right" w:pos="15138"/>
      </w:tabs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 w:rsidR="0C18CD00" w:rsidRPr="00026498">
      <w:rPr>
        <w:sz w:val="16"/>
        <w:szCs w:val="16"/>
      </w:rPr>
      <w:t> 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06799" w14:textId="77777777" w:rsidR="009D4DB9" w:rsidRDefault="009D4DB9" w:rsidP="00C359B1">
      <w:pPr>
        <w:spacing w:after="0" w:line="240" w:lineRule="auto"/>
      </w:pPr>
      <w:r>
        <w:separator/>
      </w:r>
    </w:p>
  </w:footnote>
  <w:footnote w:type="continuationSeparator" w:id="0">
    <w:p w14:paraId="08F694DF" w14:textId="77777777" w:rsidR="009D4DB9" w:rsidRDefault="009D4DB9" w:rsidP="00C359B1">
      <w:pPr>
        <w:spacing w:after="0" w:line="240" w:lineRule="auto"/>
      </w:pPr>
      <w:r>
        <w:continuationSeparator/>
      </w:r>
    </w:p>
  </w:footnote>
  <w:footnote w:type="continuationNotice" w:id="1">
    <w:p w14:paraId="5629B073" w14:textId="77777777" w:rsidR="009D4DB9" w:rsidRDefault="009D4DB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1B3B6" w14:textId="31EA923E" w:rsidR="00C8172C" w:rsidRPr="0039219E" w:rsidRDefault="007D0A5F" w:rsidP="089CACDA">
    <w:pPr>
      <w:spacing w:line="240" w:lineRule="auto"/>
      <w:rPr>
        <w:rFonts w:asciiTheme="majorHAnsi" w:eastAsiaTheme="majorEastAsia" w:hAnsiTheme="majorHAnsi" w:cstheme="majorBidi"/>
        <w:b/>
        <w:bCs/>
        <w:color w:val="4F81BD" w:themeColor="accent1"/>
        <w:sz w:val="26"/>
        <w:szCs w:val="26"/>
      </w:rPr>
    </w:pPr>
    <w:r w:rsidRPr="007C7D71">
      <w:rPr>
        <w:rStyle w:val="Heading2Char"/>
        <w:noProof/>
        <w:lang w:val="en-AU" w:eastAsia="en-AU"/>
      </w:rPr>
      <w:drawing>
        <wp:anchor distT="0" distB="0" distL="114300" distR="114300" simplePos="0" relativeHeight="251658240" behindDoc="0" locked="0" layoutInCell="1" allowOverlap="1" wp14:anchorId="6B085CCF" wp14:editId="2192057F">
          <wp:simplePos x="0" y="0"/>
          <wp:positionH relativeFrom="column">
            <wp:posOffset>7886700</wp:posOffset>
          </wp:positionH>
          <wp:positionV relativeFrom="topMargin">
            <wp:posOffset>102870</wp:posOffset>
          </wp:positionV>
          <wp:extent cx="2076450" cy="1063303"/>
          <wp:effectExtent l="0" t="0" r="0" b="0"/>
          <wp:wrapNone/>
          <wp:docPr id="3" name="Picture 3" descr="Shared:  ONE TAFE:Logo-TAFE NSW:TAFE NSW_Logo_Without-Waratah:jpg:TAFENSW_logo_without-waratah_BLAC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red:  ONE TAFE:Logo-TAFE NSW:TAFE NSW_Logo_Without-Waratah:jpg:TAFENSW_logo_without-waratah_BLACK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10633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89CACDA">
      <w:rPr>
        <w:rStyle w:val="Heading2Char"/>
      </w:rPr>
      <w:t xml:space="preserve">BSB40720 - </w:t>
    </w:r>
    <w:r w:rsidR="089CACDA" w:rsidRPr="007C7D71">
      <w:rPr>
        <w:rStyle w:val="Heading2Char"/>
      </w:rPr>
      <w:t xml:space="preserve">Certificate </w:t>
    </w:r>
    <w:r w:rsidR="089CACDA">
      <w:rPr>
        <w:rStyle w:val="Heading2Char"/>
      </w:rPr>
      <w:t>IV</w:t>
    </w:r>
    <w:r w:rsidR="089CACDA" w:rsidRPr="007C7D71">
      <w:rPr>
        <w:rStyle w:val="Heading2Char"/>
      </w:rPr>
      <w:t xml:space="preserve"> in </w:t>
    </w:r>
    <w:r w:rsidR="089CACDA">
      <w:rPr>
        <w:rStyle w:val="Heading2Char"/>
      </w:rPr>
      <w:t>Library and Information Service VOCC Full Time</w:t>
    </w:r>
    <w:r w:rsidR="00A10F39">
      <w:rPr>
        <w:rStyle w:val="Heading2Char"/>
      </w:rPr>
      <w:tab/>
    </w:r>
  </w:p>
  <w:p w14:paraId="3F90B962" w14:textId="0A0B8C89" w:rsidR="000263E2" w:rsidRPr="000263E2" w:rsidRDefault="66807A2C" w:rsidP="00E56D70">
    <w:r w:rsidRPr="66807A2C">
      <w:rPr>
        <w:b/>
        <w:bCs/>
      </w:rPr>
      <w:t>Sem 1 2026</w:t>
    </w:r>
    <w:r w:rsidR="0C18CD00">
      <w:tab/>
    </w:r>
    <w:r w:rsidRPr="66807A2C">
      <w:rPr>
        <w:b/>
        <w:bCs/>
      </w:rPr>
      <w:t>Duration:  18 weeks</w:t>
    </w:r>
  </w:p>
  <w:p w14:paraId="4578298E" w14:textId="1910B5C0" w:rsidR="000263E2" w:rsidRPr="000263E2" w:rsidRDefault="66807A2C" w:rsidP="00E56D70">
    <w:r w:rsidRPr="66807A2C">
      <w:rPr>
        <w:rFonts w:ascii="Cambria" w:eastAsia="MS Mincho" w:hAnsi="Cambria" w:cs="Arial"/>
        <w:b/>
        <w:bCs/>
      </w:rPr>
      <w:t xml:space="preserve">Semester </w:t>
    </w:r>
    <w:r w:rsidR="001834F7">
      <w:rPr>
        <w:rFonts w:ascii="Cambria" w:eastAsia="MS Mincho" w:hAnsi="Cambria" w:cs="Arial"/>
        <w:b/>
        <w:bCs/>
      </w:rPr>
      <w:t>2</w:t>
    </w:r>
    <w:r w:rsidRPr="66807A2C">
      <w:rPr>
        <w:rFonts w:ascii="Cambria" w:eastAsia="MS Mincho" w:hAnsi="Cambria" w:cs="Arial"/>
        <w:b/>
        <w:bCs/>
      </w:rPr>
      <w:t xml:space="preserve"> Holidays:</w:t>
    </w:r>
    <w:r w:rsidR="0C18CD0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46BD"/>
    <w:multiLevelType w:val="hybridMultilevel"/>
    <w:tmpl w:val="27A4442A"/>
    <w:lvl w:ilvl="0" w:tplc="084E1AC4">
      <w:start w:val="13"/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1A492264"/>
    <w:multiLevelType w:val="multilevel"/>
    <w:tmpl w:val="A3626FDA"/>
    <w:lvl w:ilvl="0">
      <w:start w:val="1"/>
      <w:numFmt w:val="bullet"/>
      <w:pStyle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647046">
    <w:abstractNumId w:val="1"/>
  </w:num>
  <w:num w:numId="2" w16cid:durableId="617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4E9"/>
    <w:rsid w:val="00001A91"/>
    <w:rsid w:val="00002572"/>
    <w:rsid w:val="00002D9E"/>
    <w:rsid w:val="00002E26"/>
    <w:rsid w:val="00012964"/>
    <w:rsid w:val="0001438F"/>
    <w:rsid w:val="0001467A"/>
    <w:rsid w:val="00015E21"/>
    <w:rsid w:val="00017138"/>
    <w:rsid w:val="000204FE"/>
    <w:rsid w:val="00022586"/>
    <w:rsid w:val="000231B9"/>
    <w:rsid w:val="00024077"/>
    <w:rsid w:val="000263E2"/>
    <w:rsid w:val="00026498"/>
    <w:rsid w:val="0002739A"/>
    <w:rsid w:val="00027BBC"/>
    <w:rsid w:val="00032DFD"/>
    <w:rsid w:val="00034567"/>
    <w:rsid w:val="00034A35"/>
    <w:rsid w:val="00035BF9"/>
    <w:rsid w:val="00037E7A"/>
    <w:rsid w:val="0004131F"/>
    <w:rsid w:val="00047804"/>
    <w:rsid w:val="00047E36"/>
    <w:rsid w:val="00051BB0"/>
    <w:rsid w:val="0005297E"/>
    <w:rsid w:val="00054B58"/>
    <w:rsid w:val="00056B25"/>
    <w:rsid w:val="0005703F"/>
    <w:rsid w:val="00061679"/>
    <w:rsid w:val="00062854"/>
    <w:rsid w:val="000645B5"/>
    <w:rsid w:val="00067AFA"/>
    <w:rsid w:val="00067F8D"/>
    <w:rsid w:val="00071B2C"/>
    <w:rsid w:val="00072EE0"/>
    <w:rsid w:val="00075C36"/>
    <w:rsid w:val="00077011"/>
    <w:rsid w:val="0008065C"/>
    <w:rsid w:val="00084878"/>
    <w:rsid w:val="00085F71"/>
    <w:rsid w:val="000868EF"/>
    <w:rsid w:val="00090514"/>
    <w:rsid w:val="00090BAB"/>
    <w:rsid w:val="00091CF3"/>
    <w:rsid w:val="0009215F"/>
    <w:rsid w:val="00095872"/>
    <w:rsid w:val="00095B54"/>
    <w:rsid w:val="000A18C8"/>
    <w:rsid w:val="000A23A9"/>
    <w:rsid w:val="000A243E"/>
    <w:rsid w:val="000A553A"/>
    <w:rsid w:val="000A6EE3"/>
    <w:rsid w:val="000B0DD4"/>
    <w:rsid w:val="000B1177"/>
    <w:rsid w:val="000B13F5"/>
    <w:rsid w:val="000B1EE4"/>
    <w:rsid w:val="000B45D8"/>
    <w:rsid w:val="000B77FF"/>
    <w:rsid w:val="000C069C"/>
    <w:rsid w:val="000C0FD1"/>
    <w:rsid w:val="000C1CDF"/>
    <w:rsid w:val="000C2255"/>
    <w:rsid w:val="000C37FD"/>
    <w:rsid w:val="000C3B72"/>
    <w:rsid w:val="000C4761"/>
    <w:rsid w:val="000C4B19"/>
    <w:rsid w:val="000C4E8F"/>
    <w:rsid w:val="000D220F"/>
    <w:rsid w:val="000D3124"/>
    <w:rsid w:val="000D4590"/>
    <w:rsid w:val="000E5946"/>
    <w:rsid w:val="000E599F"/>
    <w:rsid w:val="000E64FA"/>
    <w:rsid w:val="00101402"/>
    <w:rsid w:val="00101F90"/>
    <w:rsid w:val="00111418"/>
    <w:rsid w:val="001119DE"/>
    <w:rsid w:val="00120244"/>
    <w:rsid w:val="00123A6B"/>
    <w:rsid w:val="00125643"/>
    <w:rsid w:val="001259BE"/>
    <w:rsid w:val="001324E6"/>
    <w:rsid w:val="00132A3C"/>
    <w:rsid w:val="00134161"/>
    <w:rsid w:val="001419FB"/>
    <w:rsid w:val="00144529"/>
    <w:rsid w:val="0014529E"/>
    <w:rsid w:val="001459A3"/>
    <w:rsid w:val="00145B8B"/>
    <w:rsid w:val="00146AA4"/>
    <w:rsid w:val="001472A0"/>
    <w:rsid w:val="00150BCC"/>
    <w:rsid w:val="00155204"/>
    <w:rsid w:val="001554AA"/>
    <w:rsid w:val="00162686"/>
    <w:rsid w:val="0016386E"/>
    <w:rsid w:val="00167424"/>
    <w:rsid w:val="00170953"/>
    <w:rsid w:val="00172EDF"/>
    <w:rsid w:val="0017340E"/>
    <w:rsid w:val="001739C1"/>
    <w:rsid w:val="001766EB"/>
    <w:rsid w:val="001770FA"/>
    <w:rsid w:val="0017792A"/>
    <w:rsid w:val="001808F3"/>
    <w:rsid w:val="001834F7"/>
    <w:rsid w:val="001840FC"/>
    <w:rsid w:val="00185045"/>
    <w:rsid w:val="00185FFA"/>
    <w:rsid w:val="00186C82"/>
    <w:rsid w:val="00191374"/>
    <w:rsid w:val="00192294"/>
    <w:rsid w:val="00192D8F"/>
    <w:rsid w:val="00193823"/>
    <w:rsid w:val="00195422"/>
    <w:rsid w:val="001A1662"/>
    <w:rsid w:val="001A1BE9"/>
    <w:rsid w:val="001A3EE9"/>
    <w:rsid w:val="001A4B89"/>
    <w:rsid w:val="001A4C1A"/>
    <w:rsid w:val="001A506E"/>
    <w:rsid w:val="001A665C"/>
    <w:rsid w:val="001B0C64"/>
    <w:rsid w:val="001B1D31"/>
    <w:rsid w:val="001B7066"/>
    <w:rsid w:val="001B767A"/>
    <w:rsid w:val="001C5F01"/>
    <w:rsid w:val="001D41B6"/>
    <w:rsid w:val="001D7CBC"/>
    <w:rsid w:val="001E14BF"/>
    <w:rsid w:val="001E3EC6"/>
    <w:rsid w:val="001E46D5"/>
    <w:rsid w:val="001E7E07"/>
    <w:rsid w:val="001F0016"/>
    <w:rsid w:val="001F1019"/>
    <w:rsid w:val="001F13B5"/>
    <w:rsid w:val="001F1C93"/>
    <w:rsid w:val="001F4057"/>
    <w:rsid w:val="00201DF9"/>
    <w:rsid w:val="002043E3"/>
    <w:rsid w:val="0020634C"/>
    <w:rsid w:val="00212C7E"/>
    <w:rsid w:val="00213DC4"/>
    <w:rsid w:val="0021C2C7"/>
    <w:rsid w:val="002216DA"/>
    <w:rsid w:val="00222772"/>
    <w:rsid w:val="00226379"/>
    <w:rsid w:val="00230A78"/>
    <w:rsid w:val="00231342"/>
    <w:rsid w:val="00232915"/>
    <w:rsid w:val="00233C49"/>
    <w:rsid w:val="00234A43"/>
    <w:rsid w:val="00236019"/>
    <w:rsid w:val="0023638A"/>
    <w:rsid w:val="0024047D"/>
    <w:rsid w:val="00240613"/>
    <w:rsid w:val="002408C8"/>
    <w:rsid w:val="00241A82"/>
    <w:rsid w:val="00242184"/>
    <w:rsid w:val="00242E3B"/>
    <w:rsid w:val="00243950"/>
    <w:rsid w:val="002454A9"/>
    <w:rsid w:val="00250D8A"/>
    <w:rsid w:val="00252601"/>
    <w:rsid w:val="00252ECD"/>
    <w:rsid w:val="0025383A"/>
    <w:rsid w:val="00254490"/>
    <w:rsid w:val="0025557B"/>
    <w:rsid w:val="0025674F"/>
    <w:rsid w:val="00261247"/>
    <w:rsid w:val="00263851"/>
    <w:rsid w:val="00267193"/>
    <w:rsid w:val="00271CD9"/>
    <w:rsid w:val="002724B6"/>
    <w:rsid w:val="00277583"/>
    <w:rsid w:val="0028105F"/>
    <w:rsid w:val="00283A22"/>
    <w:rsid w:val="00283B12"/>
    <w:rsid w:val="00285DB6"/>
    <w:rsid w:val="002903F5"/>
    <w:rsid w:val="002911FC"/>
    <w:rsid w:val="002912FA"/>
    <w:rsid w:val="00293321"/>
    <w:rsid w:val="002A140E"/>
    <w:rsid w:val="002A2F13"/>
    <w:rsid w:val="002A543B"/>
    <w:rsid w:val="002A60B1"/>
    <w:rsid w:val="002A64C4"/>
    <w:rsid w:val="002A6953"/>
    <w:rsid w:val="002A70CB"/>
    <w:rsid w:val="002A7B49"/>
    <w:rsid w:val="002B1888"/>
    <w:rsid w:val="002B2B5A"/>
    <w:rsid w:val="002B69A7"/>
    <w:rsid w:val="002B7032"/>
    <w:rsid w:val="002B7CBA"/>
    <w:rsid w:val="002C0618"/>
    <w:rsid w:val="002C3DB3"/>
    <w:rsid w:val="002C4203"/>
    <w:rsid w:val="002C4DFC"/>
    <w:rsid w:val="002C624D"/>
    <w:rsid w:val="002D01BE"/>
    <w:rsid w:val="002D22E2"/>
    <w:rsid w:val="002D3556"/>
    <w:rsid w:val="002D53C8"/>
    <w:rsid w:val="002D5485"/>
    <w:rsid w:val="002D5487"/>
    <w:rsid w:val="002D6169"/>
    <w:rsid w:val="002E0089"/>
    <w:rsid w:val="002E1333"/>
    <w:rsid w:val="002E1BC3"/>
    <w:rsid w:val="002E2589"/>
    <w:rsid w:val="002E40AC"/>
    <w:rsid w:val="002F048B"/>
    <w:rsid w:val="002F0FAF"/>
    <w:rsid w:val="002F28E9"/>
    <w:rsid w:val="002F76AD"/>
    <w:rsid w:val="00300DEE"/>
    <w:rsid w:val="003018F1"/>
    <w:rsid w:val="003019A6"/>
    <w:rsid w:val="003044F2"/>
    <w:rsid w:val="00307DE2"/>
    <w:rsid w:val="00313A99"/>
    <w:rsid w:val="0031414F"/>
    <w:rsid w:val="00314B1A"/>
    <w:rsid w:val="00314FFF"/>
    <w:rsid w:val="00315A0D"/>
    <w:rsid w:val="0031612B"/>
    <w:rsid w:val="00317570"/>
    <w:rsid w:val="00320A28"/>
    <w:rsid w:val="00326140"/>
    <w:rsid w:val="00326E9E"/>
    <w:rsid w:val="00330C00"/>
    <w:rsid w:val="0033112C"/>
    <w:rsid w:val="00332211"/>
    <w:rsid w:val="00332ED9"/>
    <w:rsid w:val="003343FA"/>
    <w:rsid w:val="00335840"/>
    <w:rsid w:val="00335F53"/>
    <w:rsid w:val="00336002"/>
    <w:rsid w:val="00336B9C"/>
    <w:rsid w:val="0034047E"/>
    <w:rsid w:val="00342CA9"/>
    <w:rsid w:val="00344868"/>
    <w:rsid w:val="00344E51"/>
    <w:rsid w:val="00344EE3"/>
    <w:rsid w:val="00344FA5"/>
    <w:rsid w:val="003509C0"/>
    <w:rsid w:val="00351B82"/>
    <w:rsid w:val="003542C0"/>
    <w:rsid w:val="003543DC"/>
    <w:rsid w:val="00354759"/>
    <w:rsid w:val="0035536D"/>
    <w:rsid w:val="0035582E"/>
    <w:rsid w:val="00355F3B"/>
    <w:rsid w:val="00360AE3"/>
    <w:rsid w:val="00361B2E"/>
    <w:rsid w:val="0036211A"/>
    <w:rsid w:val="003654AD"/>
    <w:rsid w:val="0036697F"/>
    <w:rsid w:val="00367EA7"/>
    <w:rsid w:val="0037188E"/>
    <w:rsid w:val="00374FC3"/>
    <w:rsid w:val="00376E56"/>
    <w:rsid w:val="00380E9A"/>
    <w:rsid w:val="00381024"/>
    <w:rsid w:val="00382A57"/>
    <w:rsid w:val="00383814"/>
    <w:rsid w:val="003841F4"/>
    <w:rsid w:val="00384B2D"/>
    <w:rsid w:val="00384D73"/>
    <w:rsid w:val="003863DE"/>
    <w:rsid w:val="0038678D"/>
    <w:rsid w:val="00390670"/>
    <w:rsid w:val="00391249"/>
    <w:rsid w:val="00391297"/>
    <w:rsid w:val="0039141B"/>
    <w:rsid w:val="00392075"/>
    <w:rsid w:val="0039219E"/>
    <w:rsid w:val="00392632"/>
    <w:rsid w:val="0039368C"/>
    <w:rsid w:val="00393C91"/>
    <w:rsid w:val="00395A50"/>
    <w:rsid w:val="00396F70"/>
    <w:rsid w:val="00397590"/>
    <w:rsid w:val="003975AB"/>
    <w:rsid w:val="0039787D"/>
    <w:rsid w:val="003A238B"/>
    <w:rsid w:val="003B0E79"/>
    <w:rsid w:val="003B1F8A"/>
    <w:rsid w:val="003B4A63"/>
    <w:rsid w:val="003B553D"/>
    <w:rsid w:val="003B62F6"/>
    <w:rsid w:val="003B6C11"/>
    <w:rsid w:val="003B745F"/>
    <w:rsid w:val="003B7B0D"/>
    <w:rsid w:val="003C06E0"/>
    <w:rsid w:val="003C0DB6"/>
    <w:rsid w:val="003C1677"/>
    <w:rsid w:val="003C5BDF"/>
    <w:rsid w:val="003C6667"/>
    <w:rsid w:val="003C69A6"/>
    <w:rsid w:val="003C7A72"/>
    <w:rsid w:val="003D0826"/>
    <w:rsid w:val="003D15A1"/>
    <w:rsid w:val="003D169B"/>
    <w:rsid w:val="003D254A"/>
    <w:rsid w:val="003E6110"/>
    <w:rsid w:val="003F30FC"/>
    <w:rsid w:val="003F723A"/>
    <w:rsid w:val="003F7270"/>
    <w:rsid w:val="00401159"/>
    <w:rsid w:val="004037D4"/>
    <w:rsid w:val="00404918"/>
    <w:rsid w:val="00412B20"/>
    <w:rsid w:val="004143DD"/>
    <w:rsid w:val="0041614B"/>
    <w:rsid w:val="0042074B"/>
    <w:rsid w:val="004249AE"/>
    <w:rsid w:val="00424BD6"/>
    <w:rsid w:val="004250AD"/>
    <w:rsid w:val="004261A5"/>
    <w:rsid w:val="004277AE"/>
    <w:rsid w:val="00427A17"/>
    <w:rsid w:val="00427AC7"/>
    <w:rsid w:val="00432D9C"/>
    <w:rsid w:val="0043340F"/>
    <w:rsid w:val="004368B9"/>
    <w:rsid w:val="004370B4"/>
    <w:rsid w:val="0044023F"/>
    <w:rsid w:val="0044206B"/>
    <w:rsid w:val="00442AC8"/>
    <w:rsid w:val="00445CF7"/>
    <w:rsid w:val="004471B5"/>
    <w:rsid w:val="00454D8A"/>
    <w:rsid w:val="00456056"/>
    <w:rsid w:val="004568B7"/>
    <w:rsid w:val="00457B63"/>
    <w:rsid w:val="00460245"/>
    <w:rsid w:val="0046051E"/>
    <w:rsid w:val="0046166B"/>
    <w:rsid w:val="004636F5"/>
    <w:rsid w:val="00464DD0"/>
    <w:rsid w:val="00465C13"/>
    <w:rsid w:val="0047070C"/>
    <w:rsid w:val="00470AEF"/>
    <w:rsid w:val="00470B03"/>
    <w:rsid w:val="0047367A"/>
    <w:rsid w:val="00473EE5"/>
    <w:rsid w:val="00474AE2"/>
    <w:rsid w:val="00475948"/>
    <w:rsid w:val="0048155E"/>
    <w:rsid w:val="00481574"/>
    <w:rsid w:val="00482137"/>
    <w:rsid w:val="00483282"/>
    <w:rsid w:val="00483DBA"/>
    <w:rsid w:val="004854C1"/>
    <w:rsid w:val="00486A9A"/>
    <w:rsid w:val="004930AD"/>
    <w:rsid w:val="00493D52"/>
    <w:rsid w:val="004A1BC7"/>
    <w:rsid w:val="004A1D23"/>
    <w:rsid w:val="004A535B"/>
    <w:rsid w:val="004B10B1"/>
    <w:rsid w:val="004B1C57"/>
    <w:rsid w:val="004B3213"/>
    <w:rsid w:val="004B579B"/>
    <w:rsid w:val="004C05E4"/>
    <w:rsid w:val="004C1321"/>
    <w:rsid w:val="004C3708"/>
    <w:rsid w:val="004C462A"/>
    <w:rsid w:val="004C55F1"/>
    <w:rsid w:val="004C7E46"/>
    <w:rsid w:val="004D0FA8"/>
    <w:rsid w:val="004D1DDA"/>
    <w:rsid w:val="004D54A0"/>
    <w:rsid w:val="004D67E6"/>
    <w:rsid w:val="004E43E0"/>
    <w:rsid w:val="004E4CF0"/>
    <w:rsid w:val="004E4F64"/>
    <w:rsid w:val="004E59F4"/>
    <w:rsid w:val="004E768C"/>
    <w:rsid w:val="004F0A1F"/>
    <w:rsid w:val="004F20CA"/>
    <w:rsid w:val="004F343C"/>
    <w:rsid w:val="004F5A9F"/>
    <w:rsid w:val="004F60D8"/>
    <w:rsid w:val="005006EC"/>
    <w:rsid w:val="00501A9A"/>
    <w:rsid w:val="0050254B"/>
    <w:rsid w:val="005030C4"/>
    <w:rsid w:val="005032DA"/>
    <w:rsid w:val="00504C57"/>
    <w:rsid w:val="0050510F"/>
    <w:rsid w:val="005073EF"/>
    <w:rsid w:val="0051444B"/>
    <w:rsid w:val="00515E50"/>
    <w:rsid w:val="005178DA"/>
    <w:rsid w:val="00517E45"/>
    <w:rsid w:val="0052028E"/>
    <w:rsid w:val="00525ABC"/>
    <w:rsid w:val="005275E4"/>
    <w:rsid w:val="00533565"/>
    <w:rsid w:val="00535759"/>
    <w:rsid w:val="00535CD2"/>
    <w:rsid w:val="005379C0"/>
    <w:rsid w:val="00541F37"/>
    <w:rsid w:val="0054224A"/>
    <w:rsid w:val="00543FB3"/>
    <w:rsid w:val="005445DC"/>
    <w:rsid w:val="00545525"/>
    <w:rsid w:val="00545FA4"/>
    <w:rsid w:val="0054689A"/>
    <w:rsid w:val="00546A37"/>
    <w:rsid w:val="00546ADB"/>
    <w:rsid w:val="00546D2D"/>
    <w:rsid w:val="00550B98"/>
    <w:rsid w:val="005514B8"/>
    <w:rsid w:val="005526F5"/>
    <w:rsid w:val="00553D10"/>
    <w:rsid w:val="0055404D"/>
    <w:rsid w:val="00554509"/>
    <w:rsid w:val="0055770F"/>
    <w:rsid w:val="00561777"/>
    <w:rsid w:val="00561A99"/>
    <w:rsid w:val="0056468E"/>
    <w:rsid w:val="005647B5"/>
    <w:rsid w:val="00564B19"/>
    <w:rsid w:val="00572D84"/>
    <w:rsid w:val="00572F4D"/>
    <w:rsid w:val="005733DE"/>
    <w:rsid w:val="0057418D"/>
    <w:rsid w:val="005751C4"/>
    <w:rsid w:val="00575BCF"/>
    <w:rsid w:val="00576D8F"/>
    <w:rsid w:val="00577612"/>
    <w:rsid w:val="00580239"/>
    <w:rsid w:val="005814A6"/>
    <w:rsid w:val="00585E60"/>
    <w:rsid w:val="00590E64"/>
    <w:rsid w:val="00592D76"/>
    <w:rsid w:val="0059419D"/>
    <w:rsid w:val="00595B99"/>
    <w:rsid w:val="00595C66"/>
    <w:rsid w:val="005967C6"/>
    <w:rsid w:val="005A037D"/>
    <w:rsid w:val="005A05EC"/>
    <w:rsid w:val="005A1BCE"/>
    <w:rsid w:val="005A581A"/>
    <w:rsid w:val="005A5CB1"/>
    <w:rsid w:val="005A5E26"/>
    <w:rsid w:val="005C293F"/>
    <w:rsid w:val="005C327F"/>
    <w:rsid w:val="005C4F76"/>
    <w:rsid w:val="005C556A"/>
    <w:rsid w:val="005C5EBD"/>
    <w:rsid w:val="005C6E7C"/>
    <w:rsid w:val="005D2CFF"/>
    <w:rsid w:val="005D301C"/>
    <w:rsid w:val="005D32A8"/>
    <w:rsid w:val="005D3849"/>
    <w:rsid w:val="005D4354"/>
    <w:rsid w:val="005D5211"/>
    <w:rsid w:val="005D5561"/>
    <w:rsid w:val="005E1B6E"/>
    <w:rsid w:val="005E255E"/>
    <w:rsid w:val="005E2F35"/>
    <w:rsid w:val="005E546D"/>
    <w:rsid w:val="005E753D"/>
    <w:rsid w:val="005E7996"/>
    <w:rsid w:val="005E8A93"/>
    <w:rsid w:val="005F0B8C"/>
    <w:rsid w:val="005F1BDF"/>
    <w:rsid w:val="005F2D2A"/>
    <w:rsid w:val="00606D1E"/>
    <w:rsid w:val="00610468"/>
    <w:rsid w:val="00610504"/>
    <w:rsid w:val="00610E3B"/>
    <w:rsid w:val="0061104C"/>
    <w:rsid w:val="0061366D"/>
    <w:rsid w:val="00613B9F"/>
    <w:rsid w:val="00613CE7"/>
    <w:rsid w:val="00614562"/>
    <w:rsid w:val="006167F8"/>
    <w:rsid w:val="00620C6A"/>
    <w:rsid w:val="006220C6"/>
    <w:rsid w:val="006242B1"/>
    <w:rsid w:val="00633661"/>
    <w:rsid w:val="00642095"/>
    <w:rsid w:val="00643501"/>
    <w:rsid w:val="006443DA"/>
    <w:rsid w:val="00652C31"/>
    <w:rsid w:val="00652EDD"/>
    <w:rsid w:val="00654040"/>
    <w:rsid w:val="00656B44"/>
    <w:rsid w:val="00660203"/>
    <w:rsid w:val="006605E4"/>
    <w:rsid w:val="006628A0"/>
    <w:rsid w:val="00662F26"/>
    <w:rsid w:val="00665AC3"/>
    <w:rsid w:val="00667F94"/>
    <w:rsid w:val="00670152"/>
    <w:rsid w:val="00670397"/>
    <w:rsid w:val="0067229D"/>
    <w:rsid w:val="00676D42"/>
    <w:rsid w:val="00677591"/>
    <w:rsid w:val="00680859"/>
    <w:rsid w:val="006820F5"/>
    <w:rsid w:val="006822CC"/>
    <w:rsid w:val="0068255F"/>
    <w:rsid w:val="00683CF5"/>
    <w:rsid w:val="00683DA5"/>
    <w:rsid w:val="00686A0C"/>
    <w:rsid w:val="00686C08"/>
    <w:rsid w:val="00686E58"/>
    <w:rsid w:val="00687C02"/>
    <w:rsid w:val="00693EA7"/>
    <w:rsid w:val="00693F16"/>
    <w:rsid w:val="0069572B"/>
    <w:rsid w:val="00697E48"/>
    <w:rsid w:val="006A18FA"/>
    <w:rsid w:val="006A4DAB"/>
    <w:rsid w:val="006B03DA"/>
    <w:rsid w:val="006B45A3"/>
    <w:rsid w:val="006B4798"/>
    <w:rsid w:val="006B54B8"/>
    <w:rsid w:val="006B59E1"/>
    <w:rsid w:val="006B71A5"/>
    <w:rsid w:val="006C0F45"/>
    <w:rsid w:val="006C15FA"/>
    <w:rsid w:val="006C185B"/>
    <w:rsid w:val="006C4E09"/>
    <w:rsid w:val="006C64B9"/>
    <w:rsid w:val="006D17C4"/>
    <w:rsid w:val="006D1C80"/>
    <w:rsid w:val="006D2B92"/>
    <w:rsid w:val="006D3B05"/>
    <w:rsid w:val="006D3C84"/>
    <w:rsid w:val="006D42EA"/>
    <w:rsid w:val="006D60E6"/>
    <w:rsid w:val="006D72F0"/>
    <w:rsid w:val="006E1702"/>
    <w:rsid w:val="006E4DFC"/>
    <w:rsid w:val="006E5362"/>
    <w:rsid w:val="006E561B"/>
    <w:rsid w:val="006E5864"/>
    <w:rsid w:val="006E661A"/>
    <w:rsid w:val="006E7FF3"/>
    <w:rsid w:val="00700CBC"/>
    <w:rsid w:val="00701FBB"/>
    <w:rsid w:val="007053E8"/>
    <w:rsid w:val="007061B3"/>
    <w:rsid w:val="0070643B"/>
    <w:rsid w:val="00706912"/>
    <w:rsid w:val="007071B3"/>
    <w:rsid w:val="00712A0D"/>
    <w:rsid w:val="00712CC9"/>
    <w:rsid w:val="00713BC9"/>
    <w:rsid w:val="00715C4B"/>
    <w:rsid w:val="00716405"/>
    <w:rsid w:val="007175B4"/>
    <w:rsid w:val="00724811"/>
    <w:rsid w:val="0072683D"/>
    <w:rsid w:val="007274CC"/>
    <w:rsid w:val="00730D67"/>
    <w:rsid w:val="00732135"/>
    <w:rsid w:val="0073222B"/>
    <w:rsid w:val="0073238A"/>
    <w:rsid w:val="007334D8"/>
    <w:rsid w:val="00734D3D"/>
    <w:rsid w:val="00734D5F"/>
    <w:rsid w:val="00734F38"/>
    <w:rsid w:val="00736E76"/>
    <w:rsid w:val="00740246"/>
    <w:rsid w:val="00741714"/>
    <w:rsid w:val="007417D6"/>
    <w:rsid w:val="00743CF3"/>
    <w:rsid w:val="00745C49"/>
    <w:rsid w:val="00751915"/>
    <w:rsid w:val="00751E68"/>
    <w:rsid w:val="007524B4"/>
    <w:rsid w:val="007527C9"/>
    <w:rsid w:val="00755512"/>
    <w:rsid w:val="007564E9"/>
    <w:rsid w:val="007566B8"/>
    <w:rsid w:val="00763B23"/>
    <w:rsid w:val="00764146"/>
    <w:rsid w:val="00765F05"/>
    <w:rsid w:val="00767D64"/>
    <w:rsid w:val="00771A40"/>
    <w:rsid w:val="007752FF"/>
    <w:rsid w:val="00780A76"/>
    <w:rsid w:val="00782029"/>
    <w:rsid w:val="007859A5"/>
    <w:rsid w:val="0079325B"/>
    <w:rsid w:val="00793D2B"/>
    <w:rsid w:val="0079412D"/>
    <w:rsid w:val="0079633F"/>
    <w:rsid w:val="007A6176"/>
    <w:rsid w:val="007B1C68"/>
    <w:rsid w:val="007B2F1A"/>
    <w:rsid w:val="007B58AD"/>
    <w:rsid w:val="007B60C8"/>
    <w:rsid w:val="007B60F1"/>
    <w:rsid w:val="007B756D"/>
    <w:rsid w:val="007C6965"/>
    <w:rsid w:val="007C6BB1"/>
    <w:rsid w:val="007C7D71"/>
    <w:rsid w:val="007D0A5F"/>
    <w:rsid w:val="007D1873"/>
    <w:rsid w:val="007D1F53"/>
    <w:rsid w:val="007D2654"/>
    <w:rsid w:val="007D2B05"/>
    <w:rsid w:val="007D3667"/>
    <w:rsid w:val="007D398A"/>
    <w:rsid w:val="007E139A"/>
    <w:rsid w:val="007E1E86"/>
    <w:rsid w:val="007E4E9A"/>
    <w:rsid w:val="007E7C3F"/>
    <w:rsid w:val="007F0376"/>
    <w:rsid w:val="007F0515"/>
    <w:rsid w:val="007F5ED8"/>
    <w:rsid w:val="007F624C"/>
    <w:rsid w:val="00804DE3"/>
    <w:rsid w:val="008069F5"/>
    <w:rsid w:val="00806A2D"/>
    <w:rsid w:val="00810726"/>
    <w:rsid w:val="00811EF3"/>
    <w:rsid w:val="008122EF"/>
    <w:rsid w:val="0081708E"/>
    <w:rsid w:val="008215A4"/>
    <w:rsid w:val="00824C03"/>
    <w:rsid w:val="008273A2"/>
    <w:rsid w:val="00831536"/>
    <w:rsid w:val="00833EBB"/>
    <w:rsid w:val="00836FF3"/>
    <w:rsid w:val="00841AD4"/>
    <w:rsid w:val="00842CA2"/>
    <w:rsid w:val="00846285"/>
    <w:rsid w:val="00850EDB"/>
    <w:rsid w:val="00854935"/>
    <w:rsid w:val="00861C20"/>
    <w:rsid w:val="0086560A"/>
    <w:rsid w:val="008657FA"/>
    <w:rsid w:val="00866ADA"/>
    <w:rsid w:val="008679A9"/>
    <w:rsid w:val="00873C6D"/>
    <w:rsid w:val="00874B91"/>
    <w:rsid w:val="00875E80"/>
    <w:rsid w:val="0087650D"/>
    <w:rsid w:val="00877548"/>
    <w:rsid w:val="00882198"/>
    <w:rsid w:val="00885EFE"/>
    <w:rsid w:val="008873B2"/>
    <w:rsid w:val="00887402"/>
    <w:rsid w:val="00887E22"/>
    <w:rsid w:val="008901AE"/>
    <w:rsid w:val="00890347"/>
    <w:rsid w:val="00891477"/>
    <w:rsid w:val="008914D4"/>
    <w:rsid w:val="00891C63"/>
    <w:rsid w:val="00892311"/>
    <w:rsid w:val="008965AA"/>
    <w:rsid w:val="00897251"/>
    <w:rsid w:val="00897E8F"/>
    <w:rsid w:val="008A053F"/>
    <w:rsid w:val="008A1E75"/>
    <w:rsid w:val="008A57F6"/>
    <w:rsid w:val="008A6CC3"/>
    <w:rsid w:val="008A7C5A"/>
    <w:rsid w:val="008B006B"/>
    <w:rsid w:val="008B0E5A"/>
    <w:rsid w:val="008B3747"/>
    <w:rsid w:val="008C580A"/>
    <w:rsid w:val="008C65B5"/>
    <w:rsid w:val="008C7412"/>
    <w:rsid w:val="008E2644"/>
    <w:rsid w:val="008E7378"/>
    <w:rsid w:val="008F00F9"/>
    <w:rsid w:val="008F0B7A"/>
    <w:rsid w:val="008F3541"/>
    <w:rsid w:val="008F369D"/>
    <w:rsid w:val="008F38A3"/>
    <w:rsid w:val="008F3CD7"/>
    <w:rsid w:val="008F46D8"/>
    <w:rsid w:val="008F4E60"/>
    <w:rsid w:val="008F75FF"/>
    <w:rsid w:val="008F7785"/>
    <w:rsid w:val="0090185C"/>
    <w:rsid w:val="00903698"/>
    <w:rsid w:val="00903E88"/>
    <w:rsid w:val="009061F5"/>
    <w:rsid w:val="00907C41"/>
    <w:rsid w:val="00913951"/>
    <w:rsid w:val="009169B9"/>
    <w:rsid w:val="0092197A"/>
    <w:rsid w:val="0092200C"/>
    <w:rsid w:val="00924CA4"/>
    <w:rsid w:val="009304DC"/>
    <w:rsid w:val="0093256E"/>
    <w:rsid w:val="00933238"/>
    <w:rsid w:val="00934726"/>
    <w:rsid w:val="00940CC7"/>
    <w:rsid w:val="00943CB2"/>
    <w:rsid w:val="00950931"/>
    <w:rsid w:val="00950999"/>
    <w:rsid w:val="00950A1D"/>
    <w:rsid w:val="009546F2"/>
    <w:rsid w:val="00957D5A"/>
    <w:rsid w:val="00961E02"/>
    <w:rsid w:val="009624D8"/>
    <w:rsid w:val="00971811"/>
    <w:rsid w:val="00971BCB"/>
    <w:rsid w:val="009724BF"/>
    <w:rsid w:val="00974309"/>
    <w:rsid w:val="00977BC7"/>
    <w:rsid w:val="0098315C"/>
    <w:rsid w:val="009851CB"/>
    <w:rsid w:val="00990A5D"/>
    <w:rsid w:val="00991CC1"/>
    <w:rsid w:val="00993700"/>
    <w:rsid w:val="00993CCE"/>
    <w:rsid w:val="00994DE9"/>
    <w:rsid w:val="00995FDE"/>
    <w:rsid w:val="00996FDC"/>
    <w:rsid w:val="00997FB6"/>
    <w:rsid w:val="009A142B"/>
    <w:rsid w:val="009A1EEB"/>
    <w:rsid w:val="009A5AD3"/>
    <w:rsid w:val="009A60AE"/>
    <w:rsid w:val="009A6546"/>
    <w:rsid w:val="009B0086"/>
    <w:rsid w:val="009B0E56"/>
    <w:rsid w:val="009B1F32"/>
    <w:rsid w:val="009B2600"/>
    <w:rsid w:val="009B54C9"/>
    <w:rsid w:val="009B7B0A"/>
    <w:rsid w:val="009C29ED"/>
    <w:rsid w:val="009C2A6C"/>
    <w:rsid w:val="009C31E4"/>
    <w:rsid w:val="009D0C3A"/>
    <w:rsid w:val="009D0E04"/>
    <w:rsid w:val="009D19DF"/>
    <w:rsid w:val="009D3FD0"/>
    <w:rsid w:val="009D4DB9"/>
    <w:rsid w:val="009D50CF"/>
    <w:rsid w:val="009E14EF"/>
    <w:rsid w:val="009E1855"/>
    <w:rsid w:val="009E3211"/>
    <w:rsid w:val="009E681E"/>
    <w:rsid w:val="009E6A06"/>
    <w:rsid w:val="009E7C50"/>
    <w:rsid w:val="009F1487"/>
    <w:rsid w:val="009F3296"/>
    <w:rsid w:val="009F4655"/>
    <w:rsid w:val="009F662C"/>
    <w:rsid w:val="00A02D02"/>
    <w:rsid w:val="00A04E9D"/>
    <w:rsid w:val="00A075F8"/>
    <w:rsid w:val="00A10F39"/>
    <w:rsid w:val="00A11A20"/>
    <w:rsid w:val="00A12273"/>
    <w:rsid w:val="00A16BDC"/>
    <w:rsid w:val="00A249A1"/>
    <w:rsid w:val="00A257C5"/>
    <w:rsid w:val="00A27541"/>
    <w:rsid w:val="00A27DE8"/>
    <w:rsid w:val="00A30CB1"/>
    <w:rsid w:val="00A31D64"/>
    <w:rsid w:val="00A33F82"/>
    <w:rsid w:val="00A34ADA"/>
    <w:rsid w:val="00A35F8B"/>
    <w:rsid w:val="00A37257"/>
    <w:rsid w:val="00A41092"/>
    <w:rsid w:val="00A424D5"/>
    <w:rsid w:val="00A42A5C"/>
    <w:rsid w:val="00A43FFA"/>
    <w:rsid w:val="00A46A98"/>
    <w:rsid w:val="00A53E2E"/>
    <w:rsid w:val="00A61DA4"/>
    <w:rsid w:val="00A62E95"/>
    <w:rsid w:val="00A67468"/>
    <w:rsid w:val="00A7058F"/>
    <w:rsid w:val="00A7082D"/>
    <w:rsid w:val="00A73037"/>
    <w:rsid w:val="00A74AA8"/>
    <w:rsid w:val="00A75F49"/>
    <w:rsid w:val="00A80880"/>
    <w:rsid w:val="00A839CA"/>
    <w:rsid w:val="00A8476C"/>
    <w:rsid w:val="00A935BB"/>
    <w:rsid w:val="00A945E2"/>
    <w:rsid w:val="00A94F38"/>
    <w:rsid w:val="00A962C3"/>
    <w:rsid w:val="00AA2642"/>
    <w:rsid w:val="00AA3D5E"/>
    <w:rsid w:val="00AB2E6D"/>
    <w:rsid w:val="00AB36B8"/>
    <w:rsid w:val="00AB4D5F"/>
    <w:rsid w:val="00AB63C0"/>
    <w:rsid w:val="00AC272C"/>
    <w:rsid w:val="00AC2AEB"/>
    <w:rsid w:val="00AC2EC3"/>
    <w:rsid w:val="00AC45F3"/>
    <w:rsid w:val="00AC5716"/>
    <w:rsid w:val="00AC5D10"/>
    <w:rsid w:val="00AD2149"/>
    <w:rsid w:val="00AD2A54"/>
    <w:rsid w:val="00AD70C7"/>
    <w:rsid w:val="00AE28CA"/>
    <w:rsid w:val="00AE4F4B"/>
    <w:rsid w:val="00AE5AA5"/>
    <w:rsid w:val="00AE5E4E"/>
    <w:rsid w:val="00AE7DD6"/>
    <w:rsid w:val="00AF3EC8"/>
    <w:rsid w:val="00AF4DFA"/>
    <w:rsid w:val="00AF6168"/>
    <w:rsid w:val="00AF680D"/>
    <w:rsid w:val="00AF78CA"/>
    <w:rsid w:val="00AF7D7D"/>
    <w:rsid w:val="00B0089C"/>
    <w:rsid w:val="00B0554E"/>
    <w:rsid w:val="00B055DE"/>
    <w:rsid w:val="00B05C4E"/>
    <w:rsid w:val="00B06AFA"/>
    <w:rsid w:val="00B06D75"/>
    <w:rsid w:val="00B06E4D"/>
    <w:rsid w:val="00B0734B"/>
    <w:rsid w:val="00B074B8"/>
    <w:rsid w:val="00B07F0E"/>
    <w:rsid w:val="00B1024E"/>
    <w:rsid w:val="00B10720"/>
    <w:rsid w:val="00B13557"/>
    <w:rsid w:val="00B15F16"/>
    <w:rsid w:val="00B17128"/>
    <w:rsid w:val="00B221C9"/>
    <w:rsid w:val="00B26448"/>
    <w:rsid w:val="00B268A8"/>
    <w:rsid w:val="00B269A3"/>
    <w:rsid w:val="00B26D12"/>
    <w:rsid w:val="00B33017"/>
    <w:rsid w:val="00B3481E"/>
    <w:rsid w:val="00B35AAB"/>
    <w:rsid w:val="00B365F5"/>
    <w:rsid w:val="00B36DC9"/>
    <w:rsid w:val="00B42724"/>
    <w:rsid w:val="00B44C5B"/>
    <w:rsid w:val="00B465CD"/>
    <w:rsid w:val="00B5001E"/>
    <w:rsid w:val="00B50FF3"/>
    <w:rsid w:val="00B51CAF"/>
    <w:rsid w:val="00B52439"/>
    <w:rsid w:val="00B53DFB"/>
    <w:rsid w:val="00B53F66"/>
    <w:rsid w:val="00B542C5"/>
    <w:rsid w:val="00B55FDD"/>
    <w:rsid w:val="00B618B5"/>
    <w:rsid w:val="00B64005"/>
    <w:rsid w:val="00B641CE"/>
    <w:rsid w:val="00B64FFF"/>
    <w:rsid w:val="00B65698"/>
    <w:rsid w:val="00B65A7C"/>
    <w:rsid w:val="00B65CF8"/>
    <w:rsid w:val="00B668BD"/>
    <w:rsid w:val="00B67271"/>
    <w:rsid w:val="00B70679"/>
    <w:rsid w:val="00B7087D"/>
    <w:rsid w:val="00B70EBA"/>
    <w:rsid w:val="00B70F0A"/>
    <w:rsid w:val="00B76596"/>
    <w:rsid w:val="00B77935"/>
    <w:rsid w:val="00B85CED"/>
    <w:rsid w:val="00B879A4"/>
    <w:rsid w:val="00B90873"/>
    <w:rsid w:val="00B92BEC"/>
    <w:rsid w:val="00B934BD"/>
    <w:rsid w:val="00B94E6A"/>
    <w:rsid w:val="00B95891"/>
    <w:rsid w:val="00B96168"/>
    <w:rsid w:val="00BA0087"/>
    <w:rsid w:val="00BA1031"/>
    <w:rsid w:val="00BA2EEC"/>
    <w:rsid w:val="00BA4744"/>
    <w:rsid w:val="00BA57CB"/>
    <w:rsid w:val="00BA640D"/>
    <w:rsid w:val="00BA6BA1"/>
    <w:rsid w:val="00BA7A6E"/>
    <w:rsid w:val="00BB36F5"/>
    <w:rsid w:val="00BB44BB"/>
    <w:rsid w:val="00BB4BAA"/>
    <w:rsid w:val="00BC26C6"/>
    <w:rsid w:val="00BC2DD4"/>
    <w:rsid w:val="00BC2EC7"/>
    <w:rsid w:val="00BC3E3C"/>
    <w:rsid w:val="00BC4088"/>
    <w:rsid w:val="00BC4BAC"/>
    <w:rsid w:val="00BC58BD"/>
    <w:rsid w:val="00BD3F27"/>
    <w:rsid w:val="00BD4352"/>
    <w:rsid w:val="00BD530F"/>
    <w:rsid w:val="00BD53E2"/>
    <w:rsid w:val="00BD5C1A"/>
    <w:rsid w:val="00BD6BDE"/>
    <w:rsid w:val="00BD7E61"/>
    <w:rsid w:val="00BE00C4"/>
    <w:rsid w:val="00BE0642"/>
    <w:rsid w:val="00BE0957"/>
    <w:rsid w:val="00BE09C2"/>
    <w:rsid w:val="00BE2D91"/>
    <w:rsid w:val="00BE4DCF"/>
    <w:rsid w:val="00BE5A6A"/>
    <w:rsid w:val="00BE7944"/>
    <w:rsid w:val="00BF3143"/>
    <w:rsid w:val="00BF3AAB"/>
    <w:rsid w:val="00C0143E"/>
    <w:rsid w:val="00C01540"/>
    <w:rsid w:val="00C03EBD"/>
    <w:rsid w:val="00C043B6"/>
    <w:rsid w:val="00C11648"/>
    <w:rsid w:val="00C11B65"/>
    <w:rsid w:val="00C12754"/>
    <w:rsid w:val="00C12AE9"/>
    <w:rsid w:val="00C133A1"/>
    <w:rsid w:val="00C1360B"/>
    <w:rsid w:val="00C13C98"/>
    <w:rsid w:val="00C15F7F"/>
    <w:rsid w:val="00C16C67"/>
    <w:rsid w:val="00C1785F"/>
    <w:rsid w:val="00C20883"/>
    <w:rsid w:val="00C25F9E"/>
    <w:rsid w:val="00C359B1"/>
    <w:rsid w:val="00C376A2"/>
    <w:rsid w:val="00C3773C"/>
    <w:rsid w:val="00C45750"/>
    <w:rsid w:val="00C46E53"/>
    <w:rsid w:val="00C51F24"/>
    <w:rsid w:val="00C543DA"/>
    <w:rsid w:val="00C549CC"/>
    <w:rsid w:val="00C55AD0"/>
    <w:rsid w:val="00C562C8"/>
    <w:rsid w:val="00C57607"/>
    <w:rsid w:val="00C579DD"/>
    <w:rsid w:val="00C61AC5"/>
    <w:rsid w:val="00C636BD"/>
    <w:rsid w:val="00C70680"/>
    <w:rsid w:val="00C70C80"/>
    <w:rsid w:val="00C75093"/>
    <w:rsid w:val="00C80079"/>
    <w:rsid w:val="00C809E7"/>
    <w:rsid w:val="00C8172C"/>
    <w:rsid w:val="00C828CD"/>
    <w:rsid w:val="00C82C3E"/>
    <w:rsid w:val="00C83BD2"/>
    <w:rsid w:val="00C86F1A"/>
    <w:rsid w:val="00C873DC"/>
    <w:rsid w:val="00C93690"/>
    <w:rsid w:val="00C94524"/>
    <w:rsid w:val="00C94729"/>
    <w:rsid w:val="00C958AF"/>
    <w:rsid w:val="00C96764"/>
    <w:rsid w:val="00CA0272"/>
    <w:rsid w:val="00CA40E8"/>
    <w:rsid w:val="00CA4ADD"/>
    <w:rsid w:val="00CA6717"/>
    <w:rsid w:val="00CB1886"/>
    <w:rsid w:val="00CB26A4"/>
    <w:rsid w:val="00CB465F"/>
    <w:rsid w:val="00CB5222"/>
    <w:rsid w:val="00CB749C"/>
    <w:rsid w:val="00CC1992"/>
    <w:rsid w:val="00CC2DF4"/>
    <w:rsid w:val="00CC45E2"/>
    <w:rsid w:val="00CC559D"/>
    <w:rsid w:val="00CD102A"/>
    <w:rsid w:val="00CD2DCD"/>
    <w:rsid w:val="00CD5CA7"/>
    <w:rsid w:val="00CD65DD"/>
    <w:rsid w:val="00CE035A"/>
    <w:rsid w:val="00CE3A17"/>
    <w:rsid w:val="00CE4790"/>
    <w:rsid w:val="00CE4B62"/>
    <w:rsid w:val="00CE6633"/>
    <w:rsid w:val="00CF1D5D"/>
    <w:rsid w:val="00CF4F4A"/>
    <w:rsid w:val="00CF54E9"/>
    <w:rsid w:val="00D00B8A"/>
    <w:rsid w:val="00D01A24"/>
    <w:rsid w:val="00D0381A"/>
    <w:rsid w:val="00D053BB"/>
    <w:rsid w:val="00D060DA"/>
    <w:rsid w:val="00D07CE7"/>
    <w:rsid w:val="00D1054B"/>
    <w:rsid w:val="00D114BB"/>
    <w:rsid w:val="00D117A5"/>
    <w:rsid w:val="00D11C96"/>
    <w:rsid w:val="00D12377"/>
    <w:rsid w:val="00D13CE5"/>
    <w:rsid w:val="00D14D87"/>
    <w:rsid w:val="00D15427"/>
    <w:rsid w:val="00D16307"/>
    <w:rsid w:val="00D1655F"/>
    <w:rsid w:val="00D17C64"/>
    <w:rsid w:val="00D20AD5"/>
    <w:rsid w:val="00D21B87"/>
    <w:rsid w:val="00D22664"/>
    <w:rsid w:val="00D2302C"/>
    <w:rsid w:val="00D27089"/>
    <w:rsid w:val="00D279F7"/>
    <w:rsid w:val="00D30FE9"/>
    <w:rsid w:val="00D3235D"/>
    <w:rsid w:val="00D36D4C"/>
    <w:rsid w:val="00D377C8"/>
    <w:rsid w:val="00D409D1"/>
    <w:rsid w:val="00D440DB"/>
    <w:rsid w:val="00D442C6"/>
    <w:rsid w:val="00D4490C"/>
    <w:rsid w:val="00D46CB5"/>
    <w:rsid w:val="00D479D5"/>
    <w:rsid w:val="00D47B42"/>
    <w:rsid w:val="00D5084F"/>
    <w:rsid w:val="00D605C3"/>
    <w:rsid w:val="00D64280"/>
    <w:rsid w:val="00D64F7F"/>
    <w:rsid w:val="00D73FEA"/>
    <w:rsid w:val="00D740CB"/>
    <w:rsid w:val="00D74FD1"/>
    <w:rsid w:val="00D824B6"/>
    <w:rsid w:val="00D82B71"/>
    <w:rsid w:val="00D851F7"/>
    <w:rsid w:val="00D93DD3"/>
    <w:rsid w:val="00DA23A7"/>
    <w:rsid w:val="00DA2B5A"/>
    <w:rsid w:val="00DA2DAC"/>
    <w:rsid w:val="00DA3769"/>
    <w:rsid w:val="00DA6A78"/>
    <w:rsid w:val="00DA7E2E"/>
    <w:rsid w:val="00DB1EA3"/>
    <w:rsid w:val="00DB2D29"/>
    <w:rsid w:val="00DB5605"/>
    <w:rsid w:val="00DC144D"/>
    <w:rsid w:val="00DC3C50"/>
    <w:rsid w:val="00DC7973"/>
    <w:rsid w:val="00DC7A96"/>
    <w:rsid w:val="00DD2CCF"/>
    <w:rsid w:val="00DD4A6A"/>
    <w:rsid w:val="00DD59CC"/>
    <w:rsid w:val="00DD5C2E"/>
    <w:rsid w:val="00DD5C74"/>
    <w:rsid w:val="00DD7B1B"/>
    <w:rsid w:val="00DE44E2"/>
    <w:rsid w:val="00DE61E7"/>
    <w:rsid w:val="00DF1EA4"/>
    <w:rsid w:val="00DF4B1A"/>
    <w:rsid w:val="00DF75E5"/>
    <w:rsid w:val="00DF7AF6"/>
    <w:rsid w:val="00E039E1"/>
    <w:rsid w:val="00E042A0"/>
    <w:rsid w:val="00E04F20"/>
    <w:rsid w:val="00E11ABC"/>
    <w:rsid w:val="00E132C5"/>
    <w:rsid w:val="00E14C88"/>
    <w:rsid w:val="00E173B6"/>
    <w:rsid w:val="00E175F9"/>
    <w:rsid w:val="00E17A6F"/>
    <w:rsid w:val="00E17E59"/>
    <w:rsid w:val="00E21DD7"/>
    <w:rsid w:val="00E22997"/>
    <w:rsid w:val="00E24F5A"/>
    <w:rsid w:val="00E251A8"/>
    <w:rsid w:val="00E251DB"/>
    <w:rsid w:val="00E308F1"/>
    <w:rsid w:val="00E311C6"/>
    <w:rsid w:val="00E315BC"/>
    <w:rsid w:val="00E32ED5"/>
    <w:rsid w:val="00E334D5"/>
    <w:rsid w:val="00E356F6"/>
    <w:rsid w:val="00E35ADA"/>
    <w:rsid w:val="00E369E0"/>
    <w:rsid w:val="00E410F9"/>
    <w:rsid w:val="00E412FF"/>
    <w:rsid w:val="00E4420A"/>
    <w:rsid w:val="00E444D3"/>
    <w:rsid w:val="00E45A7A"/>
    <w:rsid w:val="00E46772"/>
    <w:rsid w:val="00E46E17"/>
    <w:rsid w:val="00E471C2"/>
    <w:rsid w:val="00E52D72"/>
    <w:rsid w:val="00E53ED1"/>
    <w:rsid w:val="00E56D70"/>
    <w:rsid w:val="00E621CD"/>
    <w:rsid w:val="00E63F4C"/>
    <w:rsid w:val="00E6418A"/>
    <w:rsid w:val="00E67D68"/>
    <w:rsid w:val="00E73A29"/>
    <w:rsid w:val="00E74E27"/>
    <w:rsid w:val="00E761DA"/>
    <w:rsid w:val="00E771ED"/>
    <w:rsid w:val="00E81642"/>
    <w:rsid w:val="00E827EE"/>
    <w:rsid w:val="00E83D26"/>
    <w:rsid w:val="00E86992"/>
    <w:rsid w:val="00E872F1"/>
    <w:rsid w:val="00E92B97"/>
    <w:rsid w:val="00E93158"/>
    <w:rsid w:val="00E97C52"/>
    <w:rsid w:val="00EA06FC"/>
    <w:rsid w:val="00EA6B19"/>
    <w:rsid w:val="00EB1593"/>
    <w:rsid w:val="00EB3588"/>
    <w:rsid w:val="00EB6864"/>
    <w:rsid w:val="00EC0699"/>
    <w:rsid w:val="00EC0A91"/>
    <w:rsid w:val="00EC1537"/>
    <w:rsid w:val="00EC2B92"/>
    <w:rsid w:val="00EC30B2"/>
    <w:rsid w:val="00EC6430"/>
    <w:rsid w:val="00ED48F8"/>
    <w:rsid w:val="00ED49DB"/>
    <w:rsid w:val="00ED52BC"/>
    <w:rsid w:val="00EE0FA1"/>
    <w:rsid w:val="00EE1A12"/>
    <w:rsid w:val="00EE22B0"/>
    <w:rsid w:val="00EE2977"/>
    <w:rsid w:val="00EE31A2"/>
    <w:rsid w:val="00EE4316"/>
    <w:rsid w:val="00EE645B"/>
    <w:rsid w:val="00EE76E9"/>
    <w:rsid w:val="00EE7E15"/>
    <w:rsid w:val="00EE7F56"/>
    <w:rsid w:val="00EF0426"/>
    <w:rsid w:val="00EF1126"/>
    <w:rsid w:val="00EF3A80"/>
    <w:rsid w:val="00EF4C9C"/>
    <w:rsid w:val="00EF50B8"/>
    <w:rsid w:val="00EF67BB"/>
    <w:rsid w:val="00EF6EF1"/>
    <w:rsid w:val="00EF7976"/>
    <w:rsid w:val="00EF7E02"/>
    <w:rsid w:val="00F000DB"/>
    <w:rsid w:val="00F01B93"/>
    <w:rsid w:val="00F02E9B"/>
    <w:rsid w:val="00F04FCA"/>
    <w:rsid w:val="00F05AAB"/>
    <w:rsid w:val="00F05F65"/>
    <w:rsid w:val="00F07410"/>
    <w:rsid w:val="00F077E5"/>
    <w:rsid w:val="00F10D09"/>
    <w:rsid w:val="00F12E2E"/>
    <w:rsid w:val="00F15DF8"/>
    <w:rsid w:val="00F23A08"/>
    <w:rsid w:val="00F25324"/>
    <w:rsid w:val="00F25456"/>
    <w:rsid w:val="00F303E1"/>
    <w:rsid w:val="00F30BF2"/>
    <w:rsid w:val="00F30E79"/>
    <w:rsid w:val="00F35F20"/>
    <w:rsid w:val="00F3651C"/>
    <w:rsid w:val="00F415F5"/>
    <w:rsid w:val="00F42B7E"/>
    <w:rsid w:val="00F431B6"/>
    <w:rsid w:val="00F43784"/>
    <w:rsid w:val="00F44644"/>
    <w:rsid w:val="00F470FD"/>
    <w:rsid w:val="00F47180"/>
    <w:rsid w:val="00F4771C"/>
    <w:rsid w:val="00F50491"/>
    <w:rsid w:val="00F523CA"/>
    <w:rsid w:val="00F526A1"/>
    <w:rsid w:val="00F547D7"/>
    <w:rsid w:val="00F60D21"/>
    <w:rsid w:val="00F63AB2"/>
    <w:rsid w:val="00F647C7"/>
    <w:rsid w:val="00F66007"/>
    <w:rsid w:val="00F66315"/>
    <w:rsid w:val="00F66A6F"/>
    <w:rsid w:val="00F679B9"/>
    <w:rsid w:val="00F70593"/>
    <w:rsid w:val="00F71FC5"/>
    <w:rsid w:val="00F751D6"/>
    <w:rsid w:val="00F75B2C"/>
    <w:rsid w:val="00F7766F"/>
    <w:rsid w:val="00F8009F"/>
    <w:rsid w:val="00F830A4"/>
    <w:rsid w:val="00F90D5C"/>
    <w:rsid w:val="00F9231C"/>
    <w:rsid w:val="00F94B6F"/>
    <w:rsid w:val="00F94E65"/>
    <w:rsid w:val="00F95792"/>
    <w:rsid w:val="00FA2453"/>
    <w:rsid w:val="00FA2D1A"/>
    <w:rsid w:val="00FB01E5"/>
    <w:rsid w:val="00FB6413"/>
    <w:rsid w:val="00FB6A42"/>
    <w:rsid w:val="00FB774A"/>
    <w:rsid w:val="00FC4E27"/>
    <w:rsid w:val="00FC6EC4"/>
    <w:rsid w:val="00FC7559"/>
    <w:rsid w:val="00FC7937"/>
    <w:rsid w:val="00FC7C7C"/>
    <w:rsid w:val="00FD0F65"/>
    <w:rsid w:val="00FD1208"/>
    <w:rsid w:val="00FD364D"/>
    <w:rsid w:val="00FD4B50"/>
    <w:rsid w:val="00FD57DA"/>
    <w:rsid w:val="00FD7D3E"/>
    <w:rsid w:val="00FE20C0"/>
    <w:rsid w:val="00FE459D"/>
    <w:rsid w:val="00FE4F6A"/>
    <w:rsid w:val="00FE6C30"/>
    <w:rsid w:val="00FE6F82"/>
    <w:rsid w:val="00FE7F4F"/>
    <w:rsid w:val="00FF052A"/>
    <w:rsid w:val="00FF0E64"/>
    <w:rsid w:val="00FF1314"/>
    <w:rsid w:val="00FF3190"/>
    <w:rsid w:val="00FF6BB0"/>
    <w:rsid w:val="0193E5ED"/>
    <w:rsid w:val="01A42B43"/>
    <w:rsid w:val="01BD2D90"/>
    <w:rsid w:val="01CE097E"/>
    <w:rsid w:val="01E75280"/>
    <w:rsid w:val="02256EEF"/>
    <w:rsid w:val="029038C4"/>
    <w:rsid w:val="02AA8DD6"/>
    <w:rsid w:val="03093E70"/>
    <w:rsid w:val="032CFD72"/>
    <w:rsid w:val="039CBD21"/>
    <w:rsid w:val="03A0C82A"/>
    <w:rsid w:val="03B5E902"/>
    <w:rsid w:val="03C66DB8"/>
    <w:rsid w:val="03CE34C8"/>
    <w:rsid w:val="03F8668C"/>
    <w:rsid w:val="03FBD7E8"/>
    <w:rsid w:val="043DBA7A"/>
    <w:rsid w:val="04570B31"/>
    <w:rsid w:val="04600723"/>
    <w:rsid w:val="048C9D6B"/>
    <w:rsid w:val="04B94A23"/>
    <w:rsid w:val="04D586D1"/>
    <w:rsid w:val="04D6758A"/>
    <w:rsid w:val="04E5E5EB"/>
    <w:rsid w:val="05551F46"/>
    <w:rsid w:val="057CD270"/>
    <w:rsid w:val="05839A77"/>
    <w:rsid w:val="05AC81C9"/>
    <w:rsid w:val="05BF36FE"/>
    <w:rsid w:val="05F6DB01"/>
    <w:rsid w:val="062A602E"/>
    <w:rsid w:val="06919B9F"/>
    <w:rsid w:val="06B299CA"/>
    <w:rsid w:val="06CFD718"/>
    <w:rsid w:val="070EB01F"/>
    <w:rsid w:val="078372CA"/>
    <w:rsid w:val="07AC9EAE"/>
    <w:rsid w:val="07B9C220"/>
    <w:rsid w:val="07D6CBC2"/>
    <w:rsid w:val="081FCAC3"/>
    <w:rsid w:val="089CACDA"/>
    <w:rsid w:val="08AA8080"/>
    <w:rsid w:val="08EFA932"/>
    <w:rsid w:val="08F1E0D8"/>
    <w:rsid w:val="098D8DEA"/>
    <w:rsid w:val="09EBA6D2"/>
    <w:rsid w:val="09ED7865"/>
    <w:rsid w:val="09F97EE1"/>
    <w:rsid w:val="0A435BEF"/>
    <w:rsid w:val="0A498BF6"/>
    <w:rsid w:val="0A4FB270"/>
    <w:rsid w:val="0AC20CA0"/>
    <w:rsid w:val="0AED8839"/>
    <w:rsid w:val="0B420BE3"/>
    <w:rsid w:val="0B443C55"/>
    <w:rsid w:val="0B50AC34"/>
    <w:rsid w:val="0B5699EB"/>
    <w:rsid w:val="0B59E929"/>
    <w:rsid w:val="0B70B01A"/>
    <w:rsid w:val="0B7EA35F"/>
    <w:rsid w:val="0BD73520"/>
    <w:rsid w:val="0C0289E2"/>
    <w:rsid w:val="0C06AFF6"/>
    <w:rsid w:val="0C18CD00"/>
    <w:rsid w:val="0C22DD8F"/>
    <w:rsid w:val="0C3E7EC9"/>
    <w:rsid w:val="0CF3B9D9"/>
    <w:rsid w:val="0D01001F"/>
    <w:rsid w:val="0D17439D"/>
    <w:rsid w:val="0D6CCED3"/>
    <w:rsid w:val="0D90C6F6"/>
    <w:rsid w:val="0DAC4F75"/>
    <w:rsid w:val="0DF9312B"/>
    <w:rsid w:val="0E076A0C"/>
    <w:rsid w:val="0E13B9AB"/>
    <w:rsid w:val="0E3CF937"/>
    <w:rsid w:val="0E759F71"/>
    <w:rsid w:val="0E83956A"/>
    <w:rsid w:val="0E87999C"/>
    <w:rsid w:val="0EAE146C"/>
    <w:rsid w:val="0F28EFC7"/>
    <w:rsid w:val="0F8D6ED6"/>
    <w:rsid w:val="0FDA9F6E"/>
    <w:rsid w:val="0FE8EF8E"/>
    <w:rsid w:val="107F98ED"/>
    <w:rsid w:val="10D0ED5D"/>
    <w:rsid w:val="10E4537C"/>
    <w:rsid w:val="10E8684D"/>
    <w:rsid w:val="110CAEA4"/>
    <w:rsid w:val="117CF7E3"/>
    <w:rsid w:val="11987369"/>
    <w:rsid w:val="11A55F12"/>
    <w:rsid w:val="11F888D9"/>
    <w:rsid w:val="1206B650"/>
    <w:rsid w:val="127AD8B6"/>
    <w:rsid w:val="12B25ECB"/>
    <w:rsid w:val="12D15E6E"/>
    <w:rsid w:val="130CBFE7"/>
    <w:rsid w:val="133D47B7"/>
    <w:rsid w:val="134944AB"/>
    <w:rsid w:val="13704F59"/>
    <w:rsid w:val="138590CB"/>
    <w:rsid w:val="13B56B06"/>
    <w:rsid w:val="141C0B73"/>
    <w:rsid w:val="14287AB1"/>
    <w:rsid w:val="142D0E89"/>
    <w:rsid w:val="1464B6E7"/>
    <w:rsid w:val="14A7D9BE"/>
    <w:rsid w:val="14ABC563"/>
    <w:rsid w:val="14C754BE"/>
    <w:rsid w:val="14DEF39B"/>
    <w:rsid w:val="14E1861C"/>
    <w:rsid w:val="14E666D7"/>
    <w:rsid w:val="1553408D"/>
    <w:rsid w:val="163B35AD"/>
    <w:rsid w:val="163E1F31"/>
    <w:rsid w:val="1677EB7E"/>
    <w:rsid w:val="168CF901"/>
    <w:rsid w:val="16A9E776"/>
    <w:rsid w:val="16C56658"/>
    <w:rsid w:val="16E54CAC"/>
    <w:rsid w:val="16F7EE81"/>
    <w:rsid w:val="171BAFD5"/>
    <w:rsid w:val="1781AD1F"/>
    <w:rsid w:val="17E24B8B"/>
    <w:rsid w:val="17F9752F"/>
    <w:rsid w:val="18069C4F"/>
    <w:rsid w:val="18296E96"/>
    <w:rsid w:val="189B4656"/>
    <w:rsid w:val="19095370"/>
    <w:rsid w:val="1916EF8E"/>
    <w:rsid w:val="192EFF90"/>
    <w:rsid w:val="19360A10"/>
    <w:rsid w:val="19567B33"/>
    <w:rsid w:val="196B1108"/>
    <w:rsid w:val="19987122"/>
    <w:rsid w:val="19DBFE74"/>
    <w:rsid w:val="1A082C01"/>
    <w:rsid w:val="1A2A219A"/>
    <w:rsid w:val="1A3DFEEE"/>
    <w:rsid w:val="1A65FFFC"/>
    <w:rsid w:val="1AD0C1C9"/>
    <w:rsid w:val="1ADAB3A5"/>
    <w:rsid w:val="1B01E67B"/>
    <w:rsid w:val="1B445558"/>
    <w:rsid w:val="1B5240CB"/>
    <w:rsid w:val="1B542435"/>
    <w:rsid w:val="1B6B3BC1"/>
    <w:rsid w:val="1B6BA365"/>
    <w:rsid w:val="1B6C7BB0"/>
    <w:rsid w:val="1B79F7BE"/>
    <w:rsid w:val="1B85B5B8"/>
    <w:rsid w:val="1B907787"/>
    <w:rsid w:val="1B913DC7"/>
    <w:rsid w:val="1B956A79"/>
    <w:rsid w:val="1BB7600C"/>
    <w:rsid w:val="1C151388"/>
    <w:rsid w:val="1C448B57"/>
    <w:rsid w:val="1CAA10D4"/>
    <w:rsid w:val="1CEEA112"/>
    <w:rsid w:val="1CF7FD1C"/>
    <w:rsid w:val="1D051936"/>
    <w:rsid w:val="1D05DC4B"/>
    <w:rsid w:val="1D1ECC42"/>
    <w:rsid w:val="1D552553"/>
    <w:rsid w:val="1DFA341F"/>
    <w:rsid w:val="1E0DE71D"/>
    <w:rsid w:val="1E422025"/>
    <w:rsid w:val="1E514717"/>
    <w:rsid w:val="1E51DC6B"/>
    <w:rsid w:val="1E6C2BD0"/>
    <w:rsid w:val="1E6C42E5"/>
    <w:rsid w:val="1E96E421"/>
    <w:rsid w:val="1EBB42A4"/>
    <w:rsid w:val="1ED91DA3"/>
    <w:rsid w:val="1EFF7577"/>
    <w:rsid w:val="1F78E70D"/>
    <w:rsid w:val="1FD4E8B6"/>
    <w:rsid w:val="20135BDF"/>
    <w:rsid w:val="20249C6B"/>
    <w:rsid w:val="2045CDE3"/>
    <w:rsid w:val="20670AF6"/>
    <w:rsid w:val="20FED814"/>
    <w:rsid w:val="2130BA11"/>
    <w:rsid w:val="213A72BA"/>
    <w:rsid w:val="215986DF"/>
    <w:rsid w:val="216D4426"/>
    <w:rsid w:val="217E5016"/>
    <w:rsid w:val="219F7CDA"/>
    <w:rsid w:val="21A9A5E0"/>
    <w:rsid w:val="223B431E"/>
    <w:rsid w:val="2249F650"/>
    <w:rsid w:val="22551214"/>
    <w:rsid w:val="227339A2"/>
    <w:rsid w:val="22808737"/>
    <w:rsid w:val="22B299F1"/>
    <w:rsid w:val="22E4F7AD"/>
    <w:rsid w:val="24361691"/>
    <w:rsid w:val="243C0263"/>
    <w:rsid w:val="2462C5F5"/>
    <w:rsid w:val="246A272B"/>
    <w:rsid w:val="246BB5F6"/>
    <w:rsid w:val="24B32E32"/>
    <w:rsid w:val="24E2143C"/>
    <w:rsid w:val="24F8DCD9"/>
    <w:rsid w:val="25019460"/>
    <w:rsid w:val="250D79D3"/>
    <w:rsid w:val="2534FBB1"/>
    <w:rsid w:val="253C73A3"/>
    <w:rsid w:val="254E2DD7"/>
    <w:rsid w:val="2573792D"/>
    <w:rsid w:val="25A5D21C"/>
    <w:rsid w:val="270A1411"/>
    <w:rsid w:val="270C18C0"/>
    <w:rsid w:val="271A82BC"/>
    <w:rsid w:val="2732402B"/>
    <w:rsid w:val="27417262"/>
    <w:rsid w:val="276506D7"/>
    <w:rsid w:val="27B1D726"/>
    <w:rsid w:val="27B1F75A"/>
    <w:rsid w:val="280266A7"/>
    <w:rsid w:val="2809F3BA"/>
    <w:rsid w:val="284B8920"/>
    <w:rsid w:val="2872B87D"/>
    <w:rsid w:val="2885F542"/>
    <w:rsid w:val="2888C369"/>
    <w:rsid w:val="289918B4"/>
    <w:rsid w:val="28A1471B"/>
    <w:rsid w:val="28E578B3"/>
    <w:rsid w:val="29296AD9"/>
    <w:rsid w:val="29B956AF"/>
    <w:rsid w:val="2A550B1F"/>
    <w:rsid w:val="2A8AF5C0"/>
    <w:rsid w:val="2A9C7E1B"/>
    <w:rsid w:val="2AA2ABFE"/>
    <w:rsid w:val="2AB1BC6C"/>
    <w:rsid w:val="2AE40B52"/>
    <w:rsid w:val="2AF53C85"/>
    <w:rsid w:val="2AF8BC6D"/>
    <w:rsid w:val="2B5CDB2C"/>
    <w:rsid w:val="2B6F5B7F"/>
    <w:rsid w:val="2BB754F9"/>
    <w:rsid w:val="2C3FACB6"/>
    <w:rsid w:val="2C592C9D"/>
    <w:rsid w:val="2CE73E72"/>
    <w:rsid w:val="2D124C86"/>
    <w:rsid w:val="2D262F52"/>
    <w:rsid w:val="2D2E20EC"/>
    <w:rsid w:val="2D3E6037"/>
    <w:rsid w:val="2D3FE4F3"/>
    <w:rsid w:val="2D8F0046"/>
    <w:rsid w:val="2D9CB991"/>
    <w:rsid w:val="2DF8A5C5"/>
    <w:rsid w:val="2E48A34A"/>
    <w:rsid w:val="2EF924FA"/>
    <w:rsid w:val="2F064F60"/>
    <w:rsid w:val="2F3E1A25"/>
    <w:rsid w:val="2F3E9923"/>
    <w:rsid w:val="2F53BEC6"/>
    <w:rsid w:val="2FA16ECF"/>
    <w:rsid w:val="2FAC72B4"/>
    <w:rsid w:val="2FDA7227"/>
    <w:rsid w:val="303EC82E"/>
    <w:rsid w:val="3073DB9C"/>
    <w:rsid w:val="3079A649"/>
    <w:rsid w:val="308037E2"/>
    <w:rsid w:val="308B6479"/>
    <w:rsid w:val="30B776C5"/>
    <w:rsid w:val="311ED212"/>
    <w:rsid w:val="312930D0"/>
    <w:rsid w:val="313594D8"/>
    <w:rsid w:val="313EA336"/>
    <w:rsid w:val="31405CDC"/>
    <w:rsid w:val="31637F4B"/>
    <w:rsid w:val="3174C88F"/>
    <w:rsid w:val="318B1756"/>
    <w:rsid w:val="3208BC38"/>
    <w:rsid w:val="329F692E"/>
    <w:rsid w:val="32C5C535"/>
    <w:rsid w:val="333CFEF7"/>
    <w:rsid w:val="3343A6D9"/>
    <w:rsid w:val="334CD895"/>
    <w:rsid w:val="33682BEC"/>
    <w:rsid w:val="3380A74A"/>
    <w:rsid w:val="33AA7965"/>
    <w:rsid w:val="34034AC7"/>
    <w:rsid w:val="34159703"/>
    <w:rsid w:val="34209F42"/>
    <w:rsid w:val="3425433C"/>
    <w:rsid w:val="3446D9EA"/>
    <w:rsid w:val="344BDF0F"/>
    <w:rsid w:val="3451B043"/>
    <w:rsid w:val="3454598C"/>
    <w:rsid w:val="3457AC22"/>
    <w:rsid w:val="34934192"/>
    <w:rsid w:val="34AF5B19"/>
    <w:rsid w:val="34B21CAB"/>
    <w:rsid w:val="34BFB619"/>
    <w:rsid w:val="34EE3488"/>
    <w:rsid w:val="34F7EA98"/>
    <w:rsid w:val="3504CCDE"/>
    <w:rsid w:val="351D0DC3"/>
    <w:rsid w:val="3577C8E1"/>
    <w:rsid w:val="359B0F4C"/>
    <w:rsid w:val="35DD4B9E"/>
    <w:rsid w:val="35E712EE"/>
    <w:rsid w:val="35E823DF"/>
    <w:rsid w:val="360F55DC"/>
    <w:rsid w:val="367142A8"/>
    <w:rsid w:val="36A8E720"/>
    <w:rsid w:val="36B47EF2"/>
    <w:rsid w:val="36B52304"/>
    <w:rsid w:val="36F4CBBF"/>
    <w:rsid w:val="36F8D048"/>
    <w:rsid w:val="3707869D"/>
    <w:rsid w:val="370C8861"/>
    <w:rsid w:val="37220039"/>
    <w:rsid w:val="37422BAA"/>
    <w:rsid w:val="3774A2F3"/>
    <w:rsid w:val="37D9003C"/>
    <w:rsid w:val="3810FA88"/>
    <w:rsid w:val="385A3087"/>
    <w:rsid w:val="389590AE"/>
    <w:rsid w:val="390A3546"/>
    <w:rsid w:val="39158D7E"/>
    <w:rsid w:val="3989C737"/>
    <w:rsid w:val="39DBBF71"/>
    <w:rsid w:val="39E5CCCB"/>
    <w:rsid w:val="39F1C13E"/>
    <w:rsid w:val="3A153A64"/>
    <w:rsid w:val="3A1923B7"/>
    <w:rsid w:val="3A1C2241"/>
    <w:rsid w:val="3A6885B4"/>
    <w:rsid w:val="3A6E3FCC"/>
    <w:rsid w:val="3A8454C6"/>
    <w:rsid w:val="3AC9E6E3"/>
    <w:rsid w:val="3AF1E69D"/>
    <w:rsid w:val="3B0934DC"/>
    <w:rsid w:val="3B0EE023"/>
    <w:rsid w:val="3B11EE79"/>
    <w:rsid w:val="3B4594FD"/>
    <w:rsid w:val="3B4A6FD8"/>
    <w:rsid w:val="3B70AE48"/>
    <w:rsid w:val="3BB4D377"/>
    <w:rsid w:val="3BB9E55C"/>
    <w:rsid w:val="3C04CB74"/>
    <w:rsid w:val="3C09643B"/>
    <w:rsid w:val="3C1BDDCB"/>
    <w:rsid w:val="3C2A3E24"/>
    <w:rsid w:val="3C5D3B91"/>
    <w:rsid w:val="3CFB552B"/>
    <w:rsid w:val="3D02A80D"/>
    <w:rsid w:val="3D08A261"/>
    <w:rsid w:val="3D355FC5"/>
    <w:rsid w:val="3D4FC512"/>
    <w:rsid w:val="3D568CB9"/>
    <w:rsid w:val="3D5D01DA"/>
    <w:rsid w:val="3DC2AF38"/>
    <w:rsid w:val="3DCA7230"/>
    <w:rsid w:val="3DDAEB58"/>
    <w:rsid w:val="3E1ECC52"/>
    <w:rsid w:val="3E4C753D"/>
    <w:rsid w:val="3E68B388"/>
    <w:rsid w:val="3E85607D"/>
    <w:rsid w:val="3EC1D9BF"/>
    <w:rsid w:val="3EDB7B6B"/>
    <w:rsid w:val="3EE625E5"/>
    <w:rsid w:val="3F25E42F"/>
    <w:rsid w:val="3F4DE93F"/>
    <w:rsid w:val="3F5F83D7"/>
    <w:rsid w:val="3F71DC18"/>
    <w:rsid w:val="3F94993C"/>
    <w:rsid w:val="3FC4FFD9"/>
    <w:rsid w:val="3FD84AF1"/>
    <w:rsid w:val="3FE5C67D"/>
    <w:rsid w:val="3FE6DE8D"/>
    <w:rsid w:val="400D7334"/>
    <w:rsid w:val="401299C8"/>
    <w:rsid w:val="40253477"/>
    <w:rsid w:val="40450CE3"/>
    <w:rsid w:val="407B181E"/>
    <w:rsid w:val="4083E34E"/>
    <w:rsid w:val="409A32DF"/>
    <w:rsid w:val="40A7E10C"/>
    <w:rsid w:val="40B397F3"/>
    <w:rsid w:val="40E51267"/>
    <w:rsid w:val="40E65DEF"/>
    <w:rsid w:val="40E6C4EE"/>
    <w:rsid w:val="40F311FF"/>
    <w:rsid w:val="41083CEC"/>
    <w:rsid w:val="416C2BE0"/>
    <w:rsid w:val="419109EE"/>
    <w:rsid w:val="4195DF0E"/>
    <w:rsid w:val="41C109A8"/>
    <w:rsid w:val="41F5921C"/>
    <w:rsid w:val="4210C91B"/>
    <w:rsid w:val="4218A225"/>
    <w:rsid w:val="42910E60"/>
    <w:rsid w:val="42961918"/>
    <w:rsid w:val="42A6F9FC"/>
    <w:rsid w:val="42EB3606"/>
    <w:rsid w:val="42EC2AAB"/>
    <w:rsid w:val="4378B1AB"/>
    <w:rsid w:val="438C4EEA"/>
    <w:rsid w:val="4390BFC6"/>
    <w:rsid w:val="43957D31"/>
    <w:rsid w:val="43CDAFC1"/>
    <w:rsid w:val="4447A26E"/>
    <w:rsid w:val="444CAB46"/>
    <w:rsid w:val="445D45DB"/>
    <w:rsid w:val="44CB5A7C"/>
    <w:rsid w:val="44EC2DAD"/>
    <w:rsid w:val="452C7E4C"/>
    <w:rsid w:val="455C7044"/>
    <w:rsid w:val="45896331"/>
    <w:rsid w:val="459BA99C"/>
    <w:rsid w:val="45A4C105"/>
    <w:rsid w:val="45D73BAD"/>
    <w:rsid w:val="46078941"/>
    <w:rsid w:val="464199A2"/>
    <w:rsid w:val="46A2A1EC"/>
    <w:rsid w:val="46AA2965"/>
    <w:rsid w:val="46DEF50A"/>
    <w:rsid w:val="47B648BC"/>
    <w:rsid w:val="4819A45D"/>
    <w:rsid w:val="48558FD7"/>
    <w:rsid w:val="486F4623"/>
    <w:rsid w:val="48895129"/>
    <w:rsid w:val="48DD3729"/>
    <w:rsid w:val="49562FB9"/>
    <w:rsid w:val="49BAC7A8"/>
    <w:rsid w:val="49C7F216"/>
    <w:rsid w:val="4A1B5168"/>
    <w:rsid w:val="4A6F90E7"/>
    <w:rsid w:val="4A8263FA"/>
    <w:rsid w:val="4A94B121"/>
    <w:rsid w:val="4ABF5095"/>
    <w:rsid w:val="4AEE0C54"/>
    <w:rsid w:val="4AF1E390"/>
    <w:rsid w:val="4B239136"/>
    <w:rsid w:val="4B3D4D1C"/>
    <w:rsid w:val="4B605BE9"/>
    <w:rsid w:val="4B739708"/>
    <w:rsid w:val="4B7ADD44"/>
    <w:rsid w:val="4B85B1C3"/>
    <w:rsid w:val="4BA15192"/>
    <w:rsid w:val="4BAEB36A"/>
    <w:rsid w:val="4BBB41F2"/>
    <w:rsid w:val="4BC782B7"/>
    <w:rsid w:val="4BCC85E0"/>
    <w:rsid w:val="4BD54580"/>
    <w:rsid w:val="4C287910"/>
    <w:rsid w:val="4C3D5171"/>
    <w:rsid w:val="4C3D9197"/>
    <w:rsid w:val="4C835C19"/>
    <w:rsid w:val="4CC17CF3"/>
    <w:rsid w:val="4D3682C1"/>
    <w:rsid w:val="4D3C8325"/>
    <w:rsid w:val="4D544A81"/>
    <w:rsid w:val="4D5594DC"/>
    <w:rsid w:val="4DC0252C"/>
    <w:rsid w:val="4DF19E57"/>
    <w:rsid w:val="4E4326AA"/>
    <w:rsid w:val="4E76E506"/>
    <w:rsid w:val="4EB89744"/>
    <w:rsid w:val="4ECC351F"/>
    <w:rsid w:val="4F17BE58"/>
    <w:rsid w:val="4F353E22"/>
    <w:rsid w:val="4F7FECAE"/>
    <w:rsid w:val="4F92FB19"/>
    <w:rsid w:val="4FB7749D"/>
    <w:rsid w:val="500FE92D"/>
    <w:rsid w:val="5017ACCE"/>
    <w:rsid w:val="503D8A8D"/>
    <w:rsid w:val="509BE572"/>
    <w:rsid w:val="50CE8CA9"/>
    <w:rsid w:val="511CF5CA"/>
    <w:rsid w:val="517A9DF4"/>
    <w:rsid w:val="51825F47"/>
    <w:rsid w:val="51ABCC95"/>
    <w:rsid w:val="51C3BD4B"/>
    <w:rsid w:val="51DE0F75"/>
    <w:rsid w:val="51FB2DBE"/>
    <w:rsid w:val="520A79DC"/>
    <w:rsid w:val="5218DB6E"/>
    <w:rsid w:val="52479227"/>
    <w:rsid w:val="5269DD9A"/>
    <w:rsid w:val="52B01214"/>
    <w:rsid w:val="52C18BB7"/>
    <w:rsid w:val="52DCCFBA"/>
    <w:rsid w:val="52E308EA"/>
    <w:rsid w:val="53A80549"/>
    <w:rsid w:val="53D4106C"/>
    <w:rsid w:val="54080D7E"/>
    <w:rsid w:val="54536255"/>
    <w:rsid w:val="54554156"/>
    <w:rsid w:val="54D63987"/>
    <w:rsid w:val="54F5ABBF"/>
    <w:rsid w:val="553541EC"/>
    <w:rsid w:val="55DAADC3"/>
    <w:rsid w:val="55FFF4E1"/>
    <w:rsid w:val="5602564F"/>
    <w:rsid w:val="56532BC8"/>
    <w:rsid w:val="56AAF9B9"/>
    <w:rsid w:val="56B899AC"/>
    <w:rsid w:val="56C07118"/>
    <w:rsid w:val="5708B96D"/>
    <w:rsid w:val="570FF651"/>
    <w:rsid w:val="571166D4"/>
    <w:rsid w:val="57A06C08"/>
    <w:rsid w:val="57A1B737"/>
    <w:rsid w:val="587B0838"/>
    <w:rsid w:val="587BFC6B"/>
    <w:rsid w:val="5892A5BE"/>
    <w:rsid w:val="5893C028"/>
    <w:rsid w:val="58997A7B"/>
    <w:rsid w:val="58F0B08B"/>
    <w:rsid w:val="594E2597"/>
    <w:rsid w:val="5A2E6958"/>
    <w:rsid w:val="5A3BEAA0"/>
    <w:rsid w:val="5A43E1B1"/>
    <w:rsid w:val="5A874B1A"/>
    <w:rsid w:val="5A89FD36"/>
    <w:rsid w:val="5AB84110"/>
    <w:rsid w:val="5B71398A"/>
    <w:rsid w:val="5B8B9191"/>
    <w:rsid w:val="5BF0757F"/>
    <w:rsid w:val="5C7AF06E"/>
    <w:rsid w:val="5CAC7FE1"/>
    <w:rsid w:val="5CC106FA"/>
    <w:rsid w:val="5CD8C313"/>
    <w:rsid w:val="5CD98F4D"/>
    <w:rsid w:val="5CED3151"/>
    <w:rsid w:val="5CF31B98"/>
    <w:rsid w:val="5D00037C"/>
    <w:rsid w:val="5D21EE28"/>
    <w:rsid w:val="5D88504E"/>
    <w:rsid w:val="5DC23580"/>
    <w:rsid w:val="5DF5B5BC"/>
    <w:rsid w:val="5E045AF3"/>
    <w:rsid w:val="5E4F1D82"/>
    <w:rsid w:val="5E612AAB"/>
    <w:rsid w:val="5EAE03F1"/>
    <w:rsid w:val="5EC78F15"/>
    <w:rsid w:val="5F271ECA"/>
    <w:rsid w:val="5F67DBCC"/>
    <w:rsid w:val="5FAA6378"/>
    <w:rsid w:val="5FE417D0"/>
    <w:rsid w:val="6051A682"/>
    <w:rsid w:val="60CDAF60"/>
    <w:rsid w:val="610A58B9"/>
    <w:rsid w:val="6123917F"/>
    <w:rsid w:val="61919B68"/>
    <w:rsid w:val="619BF08A"/>
    <w:rsid w:val="61FDE12E"/>
    <w:rsid w:val="62384BB9"/>
    <w:rsid w:val="625A93D1"/>
    <w:rsid w:val="62700C29"/>
    <w:rsid w:val="62B8B7C7"/>
    <w:rsid w:val="62C7D8C4"/>
    <w:rsid w:val="62D2CC5D"/>
    <w:rsid w:val="62DB2CD7"/>
    <w:rsid w:val="6320DCF3"/>
    <w:rsid w:val="632F8724"/>
    <w:rsid w:val="63511578"/>
    <w:rsid w:val="63624204"/>
    <w:rsid w:val="6365591C"/>
    <w:rsid w:val="637F97B6"/>
    <w:rsid w:val="638BC9C8"/>
    <w:rsid w:val="63D4F96E"/>
    <w:rsid w:val="640A32A7"/>
    <w:rsid w:val="6423F4ED"/>
    <w:rsid w:val="643AFA54"/>
    <w:rsid w:val="6472B7C5"/>
    <w:rsid w:val="647E3DCC"/>
    <w:rsid w:val="64A30000"/>
    <w:rsid w:val="654422F1"/>
    <w:rsid w:val="65486077"/>
    <w:rsid w:val="65809260"/>
    <w:rsid w:val="65A8ABA8"/>
    <w:rsid w:val="65EBA258"/>
    <w:rsid w:val="66807A2C"/>
    <w:rsid w:val="66A4ADCF"/>
    <w:rsid w:val="676795F7"/>
    <w:rsid w:val="6777630A"/>
    <w:rsid w:val="67BB42D6"/>
    <w:rsid w:val="67D506B6"/>
    <w:rsid w:val="67E5EB36"/>
    <w:rsid w:val="67F6201A"/>
    <w:rsid w:val="680441A8"/>
    <w:rsid w:val="680F163C"/>
    <w:rsid w:val="6811CE8D"/>
    <w:rsid w:val="6822747A"/>
    <w:rsid w:val="683D3785"/>
    <w:rsid w:val="6856DE16"/>
    <w:rsid w:val="68C24558"/>
    <w:rsid w:val="68D086F3"/>
    <w:rsid w:val="68E2B1B4"/>
    <w:rsid w:val="68F7EE3D"/>
    <w:rsid w:val="690A922C"/>
    <w:rsid w:val="6912D5D5"/>
    <w:rsid w:val="69C5A90E"/>
    <w:rsid w:val="6A27CD7E"/>
    <w:rsid w:val="6A32BD40"/>
    <w:rsid w:val="6ADE7B5A"/>
    <w:rsid w:val="6B26FA9D"/>
    <w:rsid w:val="6B496AF9"/>
    <w:rsid w:val="6B55AF88"/>
    <w:rsid w:val="6B963765"/>
    <w:rsid w:val="6BE70DBD"/>
    <w:rsid w:val="6BE79EAB"/>
    <w:rsid w:val="6C25DE7F"/>
    <w:rsid w:val="6C5FC018"/>
    <w:rsid w:val="6C97A159"/>
    <w:rsid w:val="6D68D693"/>
    <w:rsid w:val="6D87FC5A"/>
    <w:rsid w:val="6DBF4B0E"/>
    <w:rsid w:val="6DED8378"/>
    <w:rsid w:val="6E08B694"/>
    <w:rsid w:val="6E68E2BC"/>
    <w:rsid w:val="6E6E6E6B"/>
    <w:rsid w:val="6E76D9D6"/>
    <w:rsid w:val="6ED80923"/>
    <w:rsid w:val="6EF344AE"/>
    <w:rsid w:val="6EFFBE79"/>
    <w:rsid w:val="6F06DE45"/>
    <w:rsid w:val="6F074BAE"/>
    <w:rsid w:val="6F18DBDC"/>
    <w:rsid w:val="6F5AC3A2"/>
    <w:rsid w:val="6F5BBFB2"/>
    <w:rsid w:val="6F77E2BC"/>
    <w:rsid w:val="6F8B69B2"/>
    <w:rsid w:val="6FB2D525"/>
    <w:rsid w:val="6FB5AECD"/>
    <w:rsid w:val="6FB961FD"/>
    <w:rsid w:val="6FD6E52F"/>
    <w:rsid w:val="6FE4E946"/>
    <w:rsid w:val="6FF7A5C0"/>
    <w:rsid w:val="7036DACC"/>
    <w:rsid w:val="70963404"/>
    <w:rsid w:val="70A10071"/>
    <w:rsid w:val="70FF958E"/>
    <w:rsid w:val="715D742B"/>
    <w:rsid w:val="7160F231"/>
    <w:rsid w:val="716C6039"/>
    <w:rsid w:val="71A796F7"/>
    <w:rsid w:val="71B33593"/>
    <w:rsid w:val="71C3AA85"/>
    <w:rsid w:val="71E36CC1"/>
    <w:rsid w:val="71F1A8CB"/>
    <w:rsid w:val="71FC7685"/>
    <w:rsid w:val="72088E9B"/>
    <w:rsid w:val="723925D7"/>
    <w:rsid w:val="723A7EC5"/>
    <w:rsid w:val="725BA67F"/>
    <w:rsid w:val="72A42B4B"/>
    <w:rsid w:val="72BC8017"/>
    <w:rsid w:val="72FAD9B1"/>
    <w:rsid w:val="7323FF82"/>
    <w:rsid w:val="732A02F8"/>
    <w:rsid w:val="737D42E4"/>
    <w:rsid w:val="73B82E28"/>
    <w:rsid w:val="73F72F6B"/>
    <w:rsid w:val="73FBBF28"/>
    <w:rsid w:val="748A15BA"/>
    <w:rsid w:val="74D2EFA9"/>
    <w:rsid w:val="74D925E6"/>
    <w:rsid w:val="752091E0"/>
    <w:rsid w:val="753E7CB5"/>
    <w:rsid w:val="754FB0BF"/>
    <w:rsid w:val="75750310"/>
    <w:rsid w:val="75CDAE55"/>
    <w:rsid w:val="75FC1BB4"/>
    <w:rsid w:val="7619EA50"/>
    <w:rsid w:val="7649DBE4"/>
    <w:rsid w:val="764AF0D5"/>
    <w:rsid w:val="7650ECEA"/>
    <w:rsid w:val="7657060F"/>
    <w:rsid w:val="768236CD"/>
    <w:rsid w:val="76D6BF45"/>
    <w:rsid w:val="76F90D95"/>
    <w:rsid w:val="770B1A16"/>
    <w:rsid w:val="77683BD9"/>
    <w:rsid w:val="7799C083"/>
    <w:rsid w:val="77C9E42A"/>
    <w:rsid w:val="780247D3"/>
    <w:rsid w:val="7816CBC8"/>
    <w:rsid w:val="7849B968"/>
    <w:rsid w:val="78BFF97E"/>
    <w:rsid w:val="78C008FD"/>
    <w:rsid w:val="79054B4B"/>
    <w:rsid w:val="7911EF31"/>
    <w:rsid w:val="7924DEDD"/>
    <w:rsid w:val="794ECB62"/>
    <w:rsid w:val="797DA6C1"/>
    <w:rsid w:val="799BD566"/>
    <w:rsid w:val="79BB0D9A"/>
    <w:rsid w:val="7AD3701E"/>
    <w:rsid w:val="7AFFB361"/>
    <w:rsid w:val="7B1FD8CE"/>
    <w:rsid w:val="7B56927A"/>
    <w:rsid w:val="7BA9B5AC"/>
    <w:rsid w:val="7BF99A09"/>
    <w:rsid w:val="7BFD8A40"/>
    <w:rsid w:val="7C09317D"/>
    <w:rsid w:val="7C1D75A2"/>
    <w:rsid w:val="7C2178C7"/>
    <w:rsid w:val="7CB8DC65"/>
    <w:rsid w:val="7CFB9326"/>
    <w:rsid w:val="7D2DC411"/>
    <w:rsid w:val="7DBC46B2"/>
    <w:rsid w:val="7DE8DA66"/>
    <w:rsid w:val="7DEC9BA1"/>
    <w:rsid w:val="7E07A738"/>
    <w:rsid w:val="7E0EA0C0"/>
    <w:rsid w:val="7EA3134A"/>
    <w:rsid w:val="7EBC9BCB"/>
    <w:rsid w:val="7EC47F37"/>
    <w:rsid w:val="7EDFD602"/>
    <w:rsid w:val="7F4DA34B"/>
    <w:rsid w:val="7F6B7EF9"/>
    <w:rsid w:val="7F839AA6"/>
    <w:rsid w:val="7FC94A90"/>
    <w:rsid w:val="7FCBA3D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782905"/>
  <w15:docId w15:val="{AE9195CB-98D8-4F16-81D0-5E962B51E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DAC"/>
  </w:style>
  <w:style w:type="paragraph" w:styleId="Heading1">
    <w:name w:val="heading 1"/>
    <w:basedOn w:val="Normal"/>
    <w:next w:val="Normal"/>
    <w:link w:val="Heading1Char"/>
    <w:uiPriority w:val="9"/>
    <w:qFormat/>
    <w:rsid w:val="00DA2D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D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D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2DA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DA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DA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DA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DA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DA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59B1"/>
    <w:pPr>
      <w:tabs>
        <w:tab w:val="center" w:pos="4320"/>
        <w:tab w:val="right" w:pos="8640"/>
      </w:tabs>
      <w:spacing w:after="0" w:line="240" w:lineRule="auto"/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C359B1"/>
  </w:style>
  <w:style w:type="paragraph" w:styleId="Footer">
    <w:name w:val="footer"/>
    <w:basedOn w:val="Normal"/>
    <w:link w:val="FooterChar"/>
    <w:uiPriority w:val="99"/>
    <w:unhideWhenUsed/>
    <w:rsid w:val="00C359B1"/>
    <w:pPr>
      <w:tabs>
        <w:tab w:val="center" w:pos="4320"/>
        <w:tab w:val="right" w:pos="8640"/>
      </w:tabs>
      <w:spacing w:after="0" w:line="240" w:lineRule="auto"/>
    </w:pPr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C359B1"/>
  </w:style>
  <w:style w:type="character" w:customStyle="1" w:styleId="Heading1Char">
    <w:name w:val="Heading 1 Char"/>
    <w:basedOn w:val="DefaultParagraphFont"/>
    <w:link w:val="Heading1"/>
    <w:uiPriority w:val="9"/>
    <w:rsid w:val="00DA2D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A2D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A2DAC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C35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2D2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D29"/>
    <w:rPr>
      <w:rFonts w:ascii="Lucida Grande" w:hAnsi="Lucida Grande" w:cs="Lucida Grande"/>
      <w:sz w:val="18"/>
      <w:szCs w:val="18"/>
    </w:rPr>
  </w:style>
  <w:style w:type="paragraph" w:customStyle="1" w:styleId="Bullet">
    <w:name w:val="Bullet"/>
    <w:basedOn w:val="Normal"/>
    <w:rsid w:val="000263E2"/>
    <w:pPr>
      <w:numPr>
        <w:numId w:val="1"/>
      </w:numPr>
      <w:spacing w:after="120" w:line="240" w:lineRule="auto"/>
    </w:pPr>
    <w:rPr>
      <w:rFonts w:eastAsiaTheme="minorHAnsi" w:cstheme="minorHAnsi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05C4E"/>
    <w:pPr>
      <w:ind w:left="720"/>
      <w:contextualSpacing/>
    </w:pPr>
  </w:style>
  <w:style w:type="character" w:customStyle="1" w:styleId="normaltextrun">
    <w:name w:val="normaltextrun"/>
    <w:basedOn w:val="DefaultParagraphFont"/>
    <w:rsid w:val="006C15FA"/>
  </w:style>
  <w:style w:type="character" w:customStyle="1" w:styleId="eop">
    <w:name w:val="eop"/>
    <w:basedOn w:val="DefaultParagraphFont"/>
    <w:rsid w:val="006C15FA"/>
  </w:style>
  <w:style w:type="character" w:customStyle="1" w:styleId="scxw262353854">
    <w:name w:val="scxw262353854"/>
    <w:basedOn w:val="DefaultParagraphFont"/>
    <w:rsid w:val="006C15FA"/>
  </w:style>
  <w:style w:type="paragraph" w:customStyle="1" w:styleId="paragraph">
    <w:name w:val="paragraph"/>
    <w:basedOn w:val="Normal"/>
    <w:rsid w:val="00F4378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lang w:val="en-AU" w:eastAsia="en-AU"/>
    </w:rPr>
  </w:style>
  <w:style w:type="character" w:customStyle="1" w:styleId="scxw173611525">
    <w:name w:val="scxw173611525"/>
    <w:basedOn w:val="DefaultParagraphFont"/>
    <w:rsid w:val="00F43784"/>
  </w:style>
  <w:style w:type="character" w:customStyle="1" w:styleId="Heading4Char">
    <w:name w:val="Heading 4 Char"/>
    <w:basedOn w:val="DefaultParagraphFont"/>
    <w:link w:val="Heading4"/>
    <w:uiPriority w:val="9"/>
    <w:rsid w:val="00DA2DA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DA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D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D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DA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D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2DA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A2D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2DAC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DA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A2DA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A2DAC"/>
    <w:rPr>
      <w:b/>
      <w:bCs/>
    </w:rPr>
  </w:style>
  <w:style w:type="character" w:styleId="Emphasis">
    <w:name w:val="Emphasis"/>
    <w:basedOn w:val="DefaultParagraphFont"/>
    <w:uiPriority w:val="20"/>
    <w:qFormat/>
    <w:rsid w:val="00DA2DAC"/>
    <w:rPr>
      <w:i/>
      <w:iCs/>
    </w:rPr>
  </w:style>
  <w:style w:type="paragraph" w:styleId="NoSpacing">
    <w:name w:val="No Spacing"/>
    <w:uiPriority w:val="1"/>
    <w:qFormat/>
    <w:rsid w:val="00DA2DA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A2DA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A2DA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DA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DA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DA2DA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A2DA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A2DA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A2DA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A2DA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2DAC"/>
    <w:pPr>
      <w:outlineLvl w:val="9"/>
    </w:pPr>
  </w:style>
  <w:style w:type="table" w:styleId="GridTable1Light-Accent5">
    <w:name w:val="Grid Table 1 Light Accent 5"/>
    <w:basedOn w:val="TableNormal"/>
    <w:uiPriority w:val="46"/>
    <w:rsid w:val="0051444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51444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D36D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3">
    <w:name w:val="Grid Table 5 Dark Accent 3"/>
    <w:basedOn w:val="TableNormal"/>
    <w:uiPriority w:val="50"/>
    <w:rsid w:val="00712A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4-Accent6">
    <w:name w:val="Grid Table 4 Accent 6"/>
    <w:basedOn w:val="TableNormal"/>
    <w:uiPriority w:val="49"/>
    <w:rsid w:val="00DD4A6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34F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4F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4F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4F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4F38"/>
    <w:rPr>
      <w:b/>
      <w:bCs/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B06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A3E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4-Accent5">
    <w:name w:val="Grid Table 4 Accent 5"/>
    <w:basedOn w:val="TableNormal"/>
    <w:uiPriority w:val="49"/>
    <w:rsid w:val="00BA57C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DA2B5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Ward\Documents\1%20-%20Administration\00%20-%20Compliance\Timetables\2017%20-%20Semester%201\Timetabl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F42C543BBD7849899095302BC0167D" ma:contentTypeVersion="10" ma:contentTypeDescription="Create a new document." ma:contentTypeScope="" ma:versionID="739b271cbe682c22b1afe798abde8ec2">
  <xsd:schema xmlns:xsd="http://www.w3.org/2001/XMLSchema" xmlns:xs="http://www.w3.org/2001/XMLSchema" xmlns:p="http://schemas.microsoft.com/office/2006/metadata/properties" xmlns:ns2="5f9a2178-9cef-471f-be08-1d13262a2f1b" xmlns:ns3="1e774ceb-dd0d-4965-bc86-3e314450e135" xmlns:ns4="363f131b-4af0-4a66-9de1-3f50ca42dcc1" targetNamespace="http://schemas.microsoft.com/office/2006/metadata/properties" ma:root="true" ma:fieldsID="be080bbebe29b87a29aeaa3fc5f138d1" ns2:_="" ns3:_="" ns4:_="">
    <xsd:import namespace="5f9a2178-9cef-471f-be08-1d13262a2f1b"/>
    <xsd:import namespace="1e774ceb-dd0d-4965-bc86-3e314450e135"/>
    <xsd:import namespace="363f131b-4af0-4a66-9de1-3f50ca42dcc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a2178-9cef-471f-be08-1d13262a2f1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74ceb-dd0d-4965-bc86-3e314450e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cbc2fe7-373b-4481-8641-e4ac488d53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f131b-4af0-4a66-9de1-3f50ca42dcc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b49a1e4-2d5d-495a-8124-9bb9d5b34b69}" ma:internalName="TaxCatchAll" ma:showField="CatchAllData" ma:web="5f9a2178-9cef-471f-be08-1d13262a2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TaxCatchAll xmlns="363f131b-4af0-4a66-9de1-3f50ca42dcc1" xsi:nil="true"/>
    <lcf76f155ced4ddcb4097134ff3c332f xmlns="1e774ceb-dd0d-4965-bc86-3e314450e1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0876A5-E160-47CF-9322-7DAAD2173352}"/>
</file>

<file path=customXml/itemProps2.xml><?xml version="1.0" encoding="utf-8"?>
<ds:datastoreItem xmlns:ds="http://schemas.openxmlformats.org/officeDocument/2006/customXml" ds:itemID="{64DA61BA-DE14-4A16-BF58-E48D5E626A8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061A3C1-0CE9-4FBE-A957-202316E798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8C42C9-F6E6-45CC-92E0-36F7524A8DF4}">
  <ds:schemaRefs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70663b86-f2b7-4b32-b286-17269b5dc83f}" enabled="1" method="Standard" siteId="{19537222-55d7-4581-84fb-c2da6e835c7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Timetable Template.dotx</Template>
  <TotalTime>1</TotalTime>
  <Pages>1</Pages>
  <Words>260</Words>
  <Characters>1482</Characters>
  <Application>Microsoft Office Word</Application>
  <DocSecurity>4</DocSecurity>
  <Lines>12</Lines>
  <Paragraphs>3</Paragraphs>
  <ScaleCrop>false</ScaleCrop>
  <Company>Hunter TAFE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</dc:creator>
  <cp:keywords/>
  <cp:lastModifiedBy>Jennifer Agustin</cp:lastModifiedBy>
  <cp:revision>25</cp:revision>
  <cp:lastPrinted>2026-03-04T14:47:00Z</cp:lastPrinted>
  <dcterms:created xsi:type="dcterms:W3CDTF">2026-02-25T18:58:00Z</dcterms:created>
  <dcterms:modified xsi:type="dcterms:W3CDTF">2026-06-03T02:31:00Z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0x0101005FF42C543BBD7849899095302BC0167D</vt:lpwstr>
  </property>
  <property fmtid="{D5CDD505-2E9C-101B-9397-08002B2CF9AE}" pid="3" name="MSIP_Label_1124e982-4ed1-4819-8c70-4a27f3d38393_Enabled">
    <vt:lpwstr>true</vt:lpwstr>
  </property>
  <property fmtid="{D5CDD505-2E9C-101B-9397-08002B2CF9AE}" pid="4" name="MSIP_Label_1124e982-4ed1-4819-8c70-4a27f3d38393_SetDate">
    <vt:lpwstr>2020-08-03T02:29:19Z</vt:lpwstr>
  </property>
  <property fmtid="{D5CDD505-2E9C-101B-9397-08002B2CF9AE}" pid="5" name="MSIP_Label_1124e982-4ed1-4819-8c70-4a27f3d38393_Method">
    <vt:lpwstr>Standard</vt:lpwstr>
  </property>
  <property fmtid="{D5CDD505-2E9C-101B-9397-08002B2CF9AE}" pid="6" name="MSIP_Label_1124e982-4ed1-4819-8c70-4a27f3d38393_Name">
    <vt:lpwstr>No DLM Required</vt:lpwstr>
  </property>
  <property fmtid="{D5CDD505-2E9C-101B-9397-08002B2CF9AE}" pid="7" name="MSIP_Label_1124e982-4ed1-4819-8c70-4a27f3d38393_SiteId">
    <vt:lpwstr>19537222-55d7-4581-84fb-c2da6e835c74</vt:lpwstr>
  </property>
  <property fmtid="{D5CDD505-2E9C-101B-9397-08002B2CF9AE}" pid="8" name="MSIP_Label_1124e982-4ed1-4819-8c70-4a27f3d38393_ActionId">
    <vt:lpwstr>a8c0870f-6cad-4ab3-b217-000014e7bed7</vt:lpwstr>
  </property>
  <property fmtid="{D5CDD505-2E9C-101B-9397-08002B2CF9AE}" pid="9" name="MSIP_Label_1124e982-4ed1-4819-8c70-4a27f3d3839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11500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