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3"/>
        <w:tblW w:w="14786" w:type="dxa"/>
        <w:tblLayout w:type="fixed"/>
        <w:tblLook w:val="04A0" w:firstRow="1" w:lastRow="0" w:firstColumn="1" w:lastColumn="0" w:noHBand="0" w:noVBand="1"/>
      </w:tblPr>
      <w:tblGrid>
        <w:gridCol w:w="1603"/>
        <w:gridCol w:w="1365"/>
        <w:gridCol w:w="6990"/>
        <w:gridCol w:w="1588"/>
        <w:gridCol w:w="1523"/>
        <w:gridCol w:w="1717"/>
      </w:tblGrid>
      <w:tr w:rsidR="005D2856" w:rsidRPr="008679A9" w14:paraId="786514BD" w14:textId="77777777" w:rsidTr="6A924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noWrap/>
            <w:hideMark/>
          </w:tcPr>
          <w:p w14:paraId="3FBD2A3D" w14:textId="2ED96C53" w:rsidR="005D2856" w:rsidRPr="008679A9" w:rsidRDefault="005D2856" w:rsidP="58F75B91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6A924EEB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Day and </w:t>
            </w:r>
            <w:r w:rsidR="3B504BFF" w:rsidRPr="6A924EEB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Channel</w:t>
            </w:r>
          </w:p>
        </w:tc>
        <w:tc>
          <w:tcPr>
            <w:tcW w:w="1365" w:type="dxa"/>
          </w:tcPr>
          <w:p w14:paraId="570A476A" w14:textId="77777777" w:rsidR="005D2856" w:rsidRPr="008679A9" w:rsidRDefault="005D2856" w:rsidP="00916FD1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  <w:t>Time</w:t>
            </w:r>
          </w:p>
        </w:tc>
        <w:tc>
          <w:tcPr>
            <w:tcW w:w="6990" w:type="dxa"/>
            <w:noWrap/>
            <w:hideMark/>
          </w:tcPr>
          <w:p w14:paraId="4062A4DE" w14:textId="77777777" w:rsidR="005D2856" w:rsidRPr="008679A9" w:rsidRDefault="005D2856" w:rsidP="00916FD1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</w:pPr>
            <w:r w:rsidRPr="008679A9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  <w:t xml:space="preserve">Unit </w:t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  <w:t>of Competency</w:t>
            </w:r>
          </w:p>
        </w:tc>
        <w:tc>
          <w:tcPr>
            <w:tcW w:w="1588" w:type="dxa"/>
          </w:tcPr>
          <w:p w14:paraId="235BC00D" w14:textId="77777777" w:rsidR="005D2856" w:rsidRPr="008679A9" w:rsidRDefault="005D2856" w:rsidP="00916FD1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</w:pPr>
            <w:r w:rsidRPr="008679A9"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  <w:t>Week</w:t>
            </w: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  <w:t xml:space="preserve"> of Study</w:t>
            </w:r>
          </w:p>
        </w:tc>
        <w:tc>
          <w:tcPr>
            <w:tcW w:w="1523" w:type="dxa"/>
            <w:noWrap/>
            <w:hideMark/>
          </w:tcPr>
          <w:p w14:paraId="11E37FAD" w14:textId="77777777" w:rsidR="005D2856" w:rsidRPr="008679A9" w:rsidRDefault="005D2856" w:rsidP="00916FD1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  <w:t>Date of Study</w:t>
            </w:r>
          </w:p>
        </w:tc>
        <w:tc>
          <w:tcPr>
            <w:tcW w:w="1717" w:type="dxa"/>
          </w:tcPr>
          <w:p w14:paraId="5FA5D83A" w14:textId="77777777" w:rsidR="005D2856" w:rsidRDefault="005D2856" w:rsidP="00916FD1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b w:val="0"/>
                <w:bCs w:val="0"/>
                <w:color w:val="000000"/>
                <w:sz w:val="22"/>
                <w:szCs w:val="22"/>
                <w:lang w:val="en-AU" w:eastAsia="en-AU"/>
              </w:rPr>
              <w:t>Teacher</w:t>
            </w:r>
          </w:p>
        </w:tc>
      </w:tr>
      <w:tr w:rsidR="009B47ED" w:rsidRPr="00252B89" w14:paraId="2FF1016B" w14:textId="77777777" w:rsidTr="6A924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vMerge w:val="restart"/>
            <w:noWrap/>
          </w:tcPr>
          <w:p w14:paraId="3D3B54E4" w14:textId="77777777" w:rsidR="009B47ED" w:rsidRDefault="009B47ED" w:rsidP="00916FD1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color w:val="000000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Monday</w:t>
            </w:r>
          </w:p>
          <w:p w14:paraId="169C33A8" w14:textId="6AB71ED7" w:rsidR="00900621" w:rsidRDefault="5CFE7B55" w:rsidP="00916FD1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1</w:t>
            </w:r>
            <w:r w:rsidR="63FE2C1B"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a</w:t>
            </w:r>
            <w:r w:rsidRPr="2A2DE84C"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  <w:t xml:space="preserve"> Mon</w:t>
            </w:r>
          </w:p>
          <w:p w14:paraId="7669CDB1" w14:textId="7FF8C331" w:rsidR="00900621" w:rsidRDefault="00900621" w:rsidP="0A209633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61467CAA" w14:textId="15427C95" w:rsidR="00900621" w:rsidRDefault="00900621" w:rsidP="0A209633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5949670D" w14:textId="5B0099DB" w:rsidR="00900621" w:rsidRDefault="5CFE7B55" w:rsidP="00916FD1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1</w:t>
            </w:r>
            <w:r w:rsidR="3F1EBABF"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b</w:t>
            </w:r>
            <w:r w:rsidRPr="2A2DE84C"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  <w:t xml:space="preserve"> Mon</w:t>
            </w:r>
          </w:p>
          <w:p w14:paraId="245145C6" w14:textId="7C9D1D7D" w:rsidR="00900621" w:rsidRDefault="00900621" w:rsidP="0A209633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/>
                <w:sz w:val="22"/>
                <w:szCs w:val="22"/>
                <w:lang w:val="en-AU" w:eastAsia="en-AU"/>
              </w:rPr>
            </w:pPr>
          </w:p>
        </w:tc>
        <w:tc>
          <w:tcPr>
            <w:tcW w:w="1365" w:type="dxa"/>
          </w:tcPr>
          <w:p w14:paraId="5CEE8B87" w14:textId="541F4DC7" w:rsidR="009B47ED" w:rsidRDefault="009B47ED" w:rsidP="00916FD1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9:00-</w:t>
            </w:r>
            <w:r w:rsidR="0060108D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12:00</w:t>
            </w:r>
          </w:p>
        </w:tc>
        <w:tc>
          <w:tcPr>
            <w:tcW w:w="6990" w:type="dxa"/>
            <w:noWrap/>
          </w:tcPr>
          <w:p w14:paraId="6C9669DB" w14:textId="77777777" w:rsidR="00525E5C" w:rsidRPr="00CC4F16" w:rsidRDefault="00525E5C" w:rsidP="00525E5C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00CC4F16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BSBXCS404</w:t>
            </w:r>
            <w:r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 xml:space="preserve"> - </w:t>
            </w:r>
            <w:r w:rsidRPr="00BC5F62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Contribute to cyber security risk management.</w:t>
            </w:r>
          </w:p>
          <w:p w14:paraId="6167E4ED" w14:textId="77777777" w:rsidR="00525E5C" w:rsidRPr="00CC4F16" w:rsidRDefault="00525E5C" w:rsidP="00525E5C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00CC4F16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ICTICT443</w:t>
            </w:r>
            <w:r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 xml:space="preserve"> - </w:t>
            </w:r>
            <w:r w:rsidRPr="00BC5F62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Work collaboratively in the ICT industry</w:t>
            </w:r>
          </w:p>
          <w:p w14:paraId="6EEA301D" w14:textId="6BBEEC91" w:rsidR="00525E5C" w:rsidRDefault="00525E5C" w:rsidP="00525E5C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00CC4F16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ICTICT451</w:t>
            </w:r>
            <w:r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 xml:space="preserve"> - </w:t>
            </w:r>
            <w:r w:rsidRPr="00DB7C04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Comply with IP, ethics and privacy policies in ICT environments</w:t>
            </w:r>
            <w:r w:rsidR="00D67F90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br/>
            </w:r>
            <w:r w:rsidR="00D67F90" w:rsidRPr="00D67F9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AU" w:eastAsia="en-AU"/>
              </w:rPr>
              <w:t>Graham on Campus</w:t>
            </w:r>
          </w:p>
          <w:p w14:paraId="466BA8A3" w14:textId="24A3BEE3" w:rsidR="00525E5C" w:rsidRPr="00BD7F5B" w:rsidRDefault="00525E5C" w:rsidP="007C49A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</w:p>
        </w:tc>
        <w:tc>
          <w:tcPr>
            <w:tcW w:w="1588" w:type="dxa"/>
            <w:vAlign w:val="center"/>
          </w:tcPr>
          <w:p w14:paraId="2B3152F4" w14:textId="709F300E" w:rsidR="009B47ED" w:rsidRDefault="00980507" w:rsidP="00E4553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/>
                <w:sz w:val="22"/>
                <w:szCs w:val="22"/>
                <w:lang w:val="en-AU" w:eastAsia="en-AU"/>
              </w:rPr>
            </w:pPr>
            <w:r w:rsidRPr="0B21105E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1-</w:t>
            </w:r>
            <w:r w:rsidR="00525E5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8</w:t>
            </w:r>
          </w:p>
        </w:tc>
        <w:tc>
          <w:tcPr>
            <w:tcW w:w="1523" w:type="dxa"/>
            <w:noWrap/>
          </w:tcPr>
          <w:p w14:paraId="32107AB1" w14:textId="0AEACD45" w:rsidR="009B47ED" w:rsidRPr="00E373AA" w:rsidRDefault="378890EF" w:rsidP="1249ABC7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20/07/2026</w:t>
            </w:r>
          </w:p>
          <w:p w14:paraId="1E481709" w14:textId="40A3C942" w:rsidR="009B47ED" w:rsidRPr="00E373AA" w:rsidRDefault="378890EF" w:rsidP="1249ABC7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sz w:val="22"/>
                <w:szCs w:val="22"/>
              </w:rPr>
            </w:pPr>
            <w:r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7/09/2026</w:t>
            </w:r>
          </w:p>
        </w:tc>
        <w:tc>
          <w:tcPr>
            <w:tcW w:w="1717" w:type="dxa"/>
          </w:tcPr>
          <w:p w14:paraId="4EA8772E" w14:textId="1C086E02" w:rsidR="009B47ED" w:rsidRDefault="00512775" w:rsidP="1043C051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67B36196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Graham </w:t>
            </w:r>
            <w:r w:rsidR="7A12EBE2" w:rsidRPr="67B36196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Barber </w:t>
            </w:r>
            <w:r w:rsidRPr="67B36196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and </w:t>
            </w:r>
            <w:r>
              <w:br/>
            </w:r>
            <w:r w:rsidR="06EE67BE" w:rsidRPr="67B36196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Rim</w:t>
            </w:r>
            <w:r w:rsidRPr="67B36196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a</w:t>
            </w:r>
            <w:r w:rsidR="77350D62" w:rsidRPr="67B36196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 Andrews</w:t>
            </w:r>
          </w:p>
        </w:tc>
      </w:tr>
      <w:tr w:rsidR="009B47ED" w:rsidRPr="00252B89" w14:paraId="5CA575B7" w14:textId="77777777" w:rsidTr="6A924EEB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vMerge/>
            <w:noWrap/>
          </w:tcPr>
          <w:p w14:paraId="6E681AEF" w14:textId="77777777" w:rsidR="009B47ED" w:rsidRDefault="009B47ED" w:rsidP="00916FD1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</w:p>
        </w:tc>
        <w:tc>
          <w:tcPr>
            <w:tcW w:w="1365" w:type="dxa"/>
          </w:tcPr>
          <w:p w14:paraId="2ADE2F9F" w14:textId="3B66B74B" w:rsidR="009B47ED" w:rsidRDefault="009B47ED" w:rsidP="00916FD1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9:00-</w:t>
            </w:r>
            <w:r w:rsidR="0060108D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12:00</w:t>
            </w:r>
          </w:p>
        </w:tc>
        <w:tc>
          <w:tcPr>
            <w:tcW w:w="6990" w:type="dxa"/>
            <w:noWrap/>
          </w:tcPr>
          <w:p w14:paraId="5DDB7CA3" w14:textId="77777777" w:rsidR="00525E5C" w:rsidRPr="00F52AC5" w:rsidRDefault="00525E5C" w:rsidP="00525E5C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25CDD780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BSBCRT404 - Apply advanced critical thinking to work processes</w:t>
            </w:r>
          </w:p>
          <w:p w14:paraId="484953A7" w14:textId="77777777" w:rsidR="00525E5C" w:rsidRPr="00F52AC5" w:rsidRDefault="00525E5C" w:rsidP="00525E5C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0B21105E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ICTICT426 - Identify and evaluate emerging technologies and practices</w:t>
            </w:r>
          </w:p>
          <w:p w14:paraId="401B10B9" w14:textId="5F219F8B" w:rsidR="00525E5C" w:rsidRPr="00D67F90" w:rsidRDefault="00525E5C" w:rsidP="00525E5C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B21105E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ICTSAS432 - Identify and resolve client ICT problems</w:t>
            </w:r>
            <w:r w:rsidR="00D67F90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br/>
            </w:r>
            <w:r w:rsidR="00D67F90" w:rsidRPr="00D67F9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AU" w:eastAsia="en-AU"/>
              </w:rPr>
              <w:t>Graham on Campus</w:t>
            </w:r>
          </w:p>
          <w:p w14:paraId="28D5B6B6" w14:textId="453DBD5D" w:rsidR="007C49A5" w:rsidRPr="00BD1EEC" w:rsidRDefault="007C49A5" w:rsidP="007C49A5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</w:p>
        </w:tc>
        <w:tc>
          <w:tcPr>
            <w:tcW w:w="1588" w:type="dxa"/>
            <w:vAlign w:val="center"/>
          </w:tcPr>
          <w:p w14:paraId="29CF36B1" w14:textId="6D38B5C6" w:rsidR="009B47ED" w:rsidRDefault="00525E5C" w:rsidP="00E4553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9</w:t>
            </w:r>
            <w:r w:rsidR="00980507" w:rsidRPr="0B21105E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-18</w:t>
            </w:r>
          </w:p>
        </w:tc>
        <w:tc>
          <w:tcPr>
            <w:tcW w:w="1523" w:type="dxa"/>
            <w:noWrap/>
          </w:tcPr>
          <w:p w14:paraId="0BA58422" w14:textId="7A23F90E" w:rsidR="009B47ED" w:rsidRPr="00E373AA" w:rsidRDefault="1D249F07" w:rsidP="1249ABC7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14/09/2026</w:t>
            </w:r>
          </w:p>
          <w:p w14:paraId="0D71DE39" w14:textId="2E02F6FC" w:rsidR="009B47ED" w:rsidRPr="00E373AA" w:rsidRDefault="1D249F07" w:rsidP="1249ABC7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sz w:val="22"/>
                <w:szCs w:val="22"/>
              </w:rPr>
            </w:pPr>
            <w:r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30/11/2026</w:t>
            </w:r>
          </w:p>
        </w:tc>
        <w:tc>
          <w:tcPr>
            <w:tcW w:w="1717" w:type="dxa"/>
          </w:tcPr>
          <w:p w14:paraId="6466F3D7" w14:textId="7D880E91" w:rsidR="009B47ED" w:rsidRDefault="00512775" w:rsidP="0A209633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0A209633">
              <w:rPr>
                <w:rFonts w:ascii="Calibri" w:eastAsia="Calibri" w:hAnsi="Calibri" w:cs="Calibri"/>
                <w:sz w:val="22"/>
                <w:szCs w:val="22"/>
                <w:lang w:val="en-AU"/>
              </w:rPr>
              <w:t xml:space="preserve">Graham </w:t>
            </w:r>
            <w:r w:rsidR="3F450B65"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Barber</w:t>
            </w:r>
          </w:p>
        </w:tc>
      </w:tr>
      <w:tr w:rsidR="00A95A30" w:rsidRPr="00D113F2" w14:paraId="40179892" w14:textId="77777777" w:rsidTr="6A924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vMerge w:val="restart"/>
            <w:noWrap/>
          </w:tcPr>
          <w:p w14:paraId="36434445" w14:textId="77777777" w:rsidR="00A95A30" w:rsidRDefault="00A95A30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Tuesday</w:t>
            </w:r>
          </w:p>
          <w:p w14:paraId="4D9ED9AA" w14:textId="77777777" w:rsidR="00A95A30" w:rsidRDefault="00A95A30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2a</w:t>
            </w:r>
            <w:r w:rsidRPr="2A2DE84C"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  <w:t xml:space="preserve"> Tue</w:t>
            </w:r>
          </w:p>
          <w:p w14:paraId="62113D5A" w14:textId="77777777" w:rsidR="00A95A30" w:rsidRDefault="00A95A30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4A6B836E" w14:textId="77777777" w:rsidR="00A95A30" w:rsidRDefault="00A95A30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199DF5B8" w14:textId="77777777" w:rsidR="00A95A30" w:rsidRDefault="00A95A30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2b</w:t>
            </w:r>
            <w:r w:rsidRPr="2A2DE84C"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  <w:t xml:space="preserve"> Tue</w:t>
            </w:r>
          </w:p>
          <w:p w14:paraId="5BE856C1" w14:textId="77777777" w:rsidR="00A95A30" w:rsidRDefault="00A95A30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Cs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07BB510D" w14:textId="77777777" w:rsidR="005A5DFD" w:rsidRDefault="005A5DFD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7B550BD1" w14:textId="77777777" w:rsidR="00A95A30" w:rsidRDefault="00A95A30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2c</w:t>
            </w:r>
            <w:r w:rsidRPr="2A2DE84C"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  <w:t xml:space="preserve"> Tue</w:t>
            </w:r>
          </w:p>
          <w:p w14:paraId="6A68807D" w14:textId="77777777" w:rsidR="00A95A30" w:rsidRDefault="00A95A30" w:rsidP="00C61D7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3585157E" w14:textId="33163728" w:rsidR="005A5DFD" w:rsidRPr="005A5DFD" w:rsidRDefault="005A5DFD" w:rsidP="00C61D7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2d Tue</w:t>
            </w:r>
          </w:p>
        </w:tc>
        <w:tc>
          <w:tcPr>
            <w:tcW w:w="1365" w:type="dxa"/>
          </w:tcPr>
          <w:p w14:paraId="4D965BA3" w14:textId="3B9DB4BC" w:rsidR="00A95A30" w:rsidRPr="00D113F2" w:rsidRDefault="00A95A30" w:rsidP="00C61D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9:00 – 10:00</w:t>
            </w:r>
          </w:p>
        </w:tc>
        <w:tc>
          <w:tcPr>
            <w:tcW w:w="6990" w:type="dxa"/>
            <w:noWrap/>
          </w:tcPr>
          <w:p w14:paraId="1C466664" w14:textId="62F25526" w:rsidR="00A95A30" w:rsidRPr="3BAB1C6A" w:rsidRDefault="00A95A30" w:rsidP="00C61D79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Tutorial Support</w:t>
            </w:r>
            <w:r w:rsidR="00D67F90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br/>
            </w:r>
            <w:r w:rsidR="00D67F90" w:rsidRPr="00D67F9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AU" w:eastAsia="en-AU"/>
              </w:rPr>
              <w:t>Shanna on Campus</w:t>
            </w:r>
          </w:p>
        </w:tc>
        <w:tc>
          <w:tcPr>
            <w:tcW w:w="1588" w:type="dxa"/>
            <w:vAlign w:val="center"/>
          </w:tcPr>
          <w:p w14:paraId="53D2CC90" w14:textId="7E4A0D92" w:rsidR="00A95A30" w:rsidRPr="51F5FC0C" w:rsidRDefault="00A95A30" w:rsidP="00E4553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1-18</w:t>
            </w:r>
          </w:p>
        </w:tc>
        <w:tc>
          <w:tcPr>
            <w:tcW w:w="1523" w:type="dxa"/>
            <w:noWrap/>
          </w:tcPr>
          <w:p w14:paraId="58FEA008" w14:textId="77777777" w:rsidR="00A95A30" w:rsidRPr="1249ABC7" w:rsidRDefault="00A95A30" w:rsidP="1249ABC7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</w:pPr>
          </w:p>
        </w:tc>
        <w:tc>
          <w:tcPr>
            <w:tcW w:w="1717" w:type="dxa"/>
          </w:tcPr>
          <w:p w14:paraId="4003EBD2" w14:textId="0543F6D6" w:rsidR="00A95A30" w:rsidRDefault="008649CC" w:rsidP="4512443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Shaun</w:t>
            </w:r>
            <w:r w:rsidR="75D12AF3"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 Stummer</w:t>
            </w:r>
            <w:r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 Online</w:t>
            </w:r>
          </w:p>
          <w:p w14:paraId="3B4E2614" w14:textId="517B0EA2" w:rsidR="008649CC" w:rsidRPr="235DC237" w:rsidRDefault="008649CC" w:rsidP="4512443C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Shanna </w:t>
            </w:r>
            <w:r w:rsidR="0BA43335"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Roper </w:t>
            </w:r>
            <w:r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F2F</w:t>
            </w:r>
          </w:p>
        </w:tc>
      </w:tr>
      <w:tr w:rsidR="00A95A30" w:rsidRPr="00D113F2" w14:paraId="2B548798" w14:textId="77777777" w:rsidTr="6A924EEB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vMerge/>
            <w:noWrap/>
          </w:tcPr>
          <w:p w14:paraId="26344F23" w14:textId="3AF0D8A9" w:rsidR="00A95A30" w:rsidRDefault="00A95A30" w:rsidP="00A95A3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/>
                <w:sz w:val="22"/>
                <w:szCs w:val="22"/>
                <w:lang w:val="en-AU" w:eastAsia="en-AU"/>
              </w:rPr>
            </w:pPr>
          </w:p>
        </w:tc>
        <w:tc>
          <w:tcPr>
            <w:tcW w:w="1365" w:type="dxa"/>
          </w:tcPr>
          <w:p w14:paraId="3FCCB36D" w14:textId="6FF3816C" w:rsidR="00A95A30" w:rsidRPr="00D113F2" w:rsidRDefault="00A95A30" w:rsidP="00C61D7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10</w:t>
            </w:r>
            <w:r w:rsidRPr="00D113F2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:00-</w:t>
            </w: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3:30</w:t>
            </w:r>
          </w:p>
        </w:tc>
        <w:tc>
          <w:tcPr>
            <w:tcW w:w="6990" w:type="dxa"/>
            <w:noWrap/>
          </w:tcPr>
          <w:p w14:paraId="4AE2A68C" w14:textId="308CD268" w:rsidR="00A95A30" w:rsidRPr="00BD1EEC" w:rsidRDefault="00A95A30" w:rsidP="00C61D7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3BAB1C6A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ICTPRG440 – Apply introductory programming skills in different languages</w:t>
            </w:r>
          </w:p>
          <w:p w14:paraId="617C4DB5" w14:textId="252197B8" w:rsidR="00A95A30" w:rsidRDefault="00A95A30" w:rsidP="60E4406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0E4406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ICTWEB431 - Create and style simple markup language</w:t>
            </w:r>
          </w:p>
          <w:p w14:paraId="2B0C41E7" w14:textId="086F21A1" w:rsidR="00A95A30" w:rsidRPr="00D113F2" w:rsidRDefault="00A95A30" w:rsidP="60E4406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58105BB2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Different assessments</w:t>
            </w:r>
            <w:r w:rsidR="00D67F90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br/>
            </w:r>
            <w:r w:rsidR="00D67F90" w:rsidRPr="00D67F9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val="en-AU" w:eastAsia="en-AU"/>
              </w:rPr>
              <w:t>Shanna on Campus</w:t>
            </w:r>
          </w:p>
        </w:tc>
        <w:tc>
          <w:tcPr>
            <w:tcW w:w="1588" w:type="dxa"/>
            <w:vAlign w:val="center"/>
          </w:tcPr>
          <w:p w14:paraId="10490493" w14:textId="47BC8472" w:rsidR="00A95A30" w:rsidRPr="00D113F2" w:rsidRDefault="00A95A30" w:rsidP="00E4553A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/>
                <w:sz w:val="22"/>
                <w:szCs w:val="22"/>
                <w:lang w:val="en-AU" w:eastAsia="en-AU"/>
              </w:rPr>
            </w:pPr>
            <w:r w:rsidRPr="51F5FC0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1-1</w:t>
            </w:r>
            <w:r w:rsidR="005A5DFD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1</w:t>
            </w:r>
          </w:p>
        </w:tc>
        <w:tc>
          <w:tcPr>
            <w:tcW w:w="1523" w:type="dxa"/>
            <w:noWrap/>
          </w:tcPr>
          <w:p w14:paraId="62F6D2B7" w14:textId="77777777" w:rsidR="005A5DFD" w:rsidRDefault="00A95A30" w:rsidP="005A5DFD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sz w:val="22"/>
                <w:szCs w:val="22"/>
              </w:rPr>
            </w:pPr>
            <w:r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21/07/2026</w:t>
            </w:r>
            <w:r>
              <w:br/>
            </w:r>
            <w:r w:rsidR="005A5DFD"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13/10/2026</w:t>
            </w:r>
          </w:p>
          <w:p w14:paraId="5C414415" w14:textId="31FE90FF" w:rsidR="00A95A30" w:rsidRPr="00E373AA" w:rsidRDefault="00A95A30" w:rsidP="1249ABC7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17" w:type="dxa"/>
          </w:tcPr>
          <w:p w14:paraId="4EDDBACF" w14:textId="56F82D70" w:rsidR="00A95A30" w:rsidRPr="00D113F2" w:rsidRDefault="00A95A30" w:rsidP="5F089E51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Shaun Stummer</w:t>
            </w:r>
            <w:r>
              <w:br/>
            </w:r>
            <w:r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Shanna</w:t>
            </w:r>
            <w:r w:rsidR="313DDB98"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 Roper</w:t>
            </w:r>
          </w:p>
        </w:tc>
      </w:tr>
      <w:tr w:rsidR="00A95A30" w:rsidRPr="00D113F2" w14:paraId="30C0BC96" w14:textId="77777777" w:rsidTr="6A924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vMerge/>
            <w:noWrap/>
          </w:tcPr>
          <w:p w14:paraId="3624B152" w14:textId="77777777" w:rsidR="00A95A30" w:rsidRDefault="00A95A30" w:rsidP="00D613F0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</w:p>
        </w:tc>
        <w:tc>
          <w:tcPr>
            <w:tcW w:w="1365" w:type="dxa"/>
          </w:tcPr>
          <w:p w14:paraId="38B35EA5" w14:textId="77D6CB81" w:rsidR="00A95A30" w:rsidRPr="00D113F2" w:rsidRDefault="00A95A30" w:rsidP="00D613F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10</w:t>
            </w:r>
            <w:r w:rsidRPr="00D113F2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:00-</w:t>
            </w: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3:30</w:t>
            </w:r>
          </w:p>
        </w:tc>
        <w:tc>
          <w:tcPr>
            <w:tcW w:w="6990" w:type="dxa"/>
            <w:noWrap/>
          </w:tcPr>
          <w:p w14:paraId="352084BB" w14:textId="77777777" w:rsidR="00A95A30" w:rsidRDefault="00A95A30" w:rsidP="00D613F0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ICTPRG441 - Apply skills in object-oriented design</w:t>
            </w:r>
          </w:p>
          <w:p w14:paraId="5442C133" w14:textId="3B90BE92" w:rsidR="00A95A30" w:rsidRPr="63EA0E09" w:rsidRDefault="00A95A30" w:rsidP="00D613F0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ICTPRG444 - Analyse software requirements</w:t>
            </w:r>
          </w:p>
        </w:tc>
        <w:tc>
          <w:tcPr>
            <w:tcW w:w="1588" w:type="dxa"/>
            <w:vAlign w:val="center"/>
          </w:tcPr>
          <w:p w14:paraId="1FFA9287" w14:textId="094681B9" w:rsidR="00A95A30" w:rsidRPr="51F5FC0C" w:rsidRDefault="00A95A30" w:rsidP="00D613F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51F5FC0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1</w:t>
            </w:r>
            <w:r w:rsidR="005A5DFD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2</w:t>
            </w:r>
            <w:r w:rsidRPr="51F5FC0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-18</w:t>
            </w:r>
          </w:p>
        </w:tc>
        <w:tc>
          <w:tcPr>
            <w:tcW w:w="1523" w:type="dxa"/>
            <w:noWrap/>
          </w:tcPr>
          <w:p w14:paraId="203AC345" w14:textId="7C20B1F6" w:rsidR="00A95A30" w:rsidRDefault="005A5DFD" w:rsidP="1249ABC7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20</w:t>
            </w:r>
            <w:r w:rsidR="00A95A30"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/10/2026</w:t>
            </w:r>
          </w:p>
          <w:p w14:paraId="6AD40614" w14:textId="03CAA65D" w:rsidR="00A95A30" w:rsidRDefault="00A95A30" w:rsidP="1249ABC7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sz w:val="22"/>
                <w:szCs w:val="22"/>
              </w:rPr>
            </w:pPr>
            <w:r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3/12/2026</w:t>
            </w:r>
          </w:p>
        </w:tc>
        <w:tc>
          <w:tcPr>
            <w:tcW w:w="1717" w:type="dxa"/>
          </w:tcPr>
          <w:p w14:paraId="62FA2094" w14:textId="1EB7C7FF" w:rsidR="00A95A30" w:rsidRPr="67B36196" w:rsidRDefault="00A95A30" w:rsidP="00D613F0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67B36196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Shaun Stummer</w:t>
            </w:r>
          </w:p>
        </w:tc>
      </w:tr>
      <w:tr w:rsidR="004C3A96" w:rsidRPr="00252B89" w14:paraId="7A5612AE" w14:textId="77777777" w:rsidTr="6A924EEB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vMerge w:val="restart"/>
            <w:noWrap/>
          </w:tcPr>
          <w:p w14:paraId="2FAAAB87" w14:textId="4A5CFB88" w:rsidR="004C3A96" w:rsidRPr="001B3CB6" w:rsidRDefault="004C3A96" w:rsidP="00EF7B3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Wednesday</w:t>
            </w:r>
          </w:p>
          <w:p w14:paraId="7BA23BDD" w14:textId="7AC22656" w:rsidR="004C3A96" w:rsidRDefault="00C020FE" w:rsidP="00EF7B3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3</w:t>
            </w:r>
            <w:r w:rsidR="5F1BD6FA"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a</w:t>
            </w:r>
            <w:r w:rsidR="004C3A96" w:rsidRPr="2A2DE84C"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  <w:t xml:space="preserve"> Wed</w:t>
            </w:r>
          </w:p>
          <w:p w14:paraId="72CC8440" w14:textId="77777777" w:rsidR="00C020FE" w:rsidRDefault="00C020FE" w:rsidP="00EF7B3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695D0BF5" w14:textId="4A37C4BA" w:rsidR="00C020FE" w:rsidRDefault="00C020FE" w:rsidP="00EF7B3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3</w:t>
            </w:r>
            <w:r w:rsidR="3C7C0938"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b</w:t>
            </w:r>
            <w:r w:rsidRPr="2A2DE84C"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  <w:t xml:space="preserve"> Wed</w:t>
            </w:r>
          </w:p>
          <w:p w14:paraId="2D97A4F0" w14:textId="77777777" w:rsidR="004C3A96" w:rsidRDefault="004C3A96" w:rsidP="00EF7B3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</w:pPr>
          </w:p>
          <w:p w14:paraId="74AB90E8" w14:textId="56A9DB63" w:rsidR="004C3A96" w:rsidRPr="001B3CB6" w:rsidRDefault="004C3A96" w:rsidP="00EF7B39">
            <w:pPr>
              <w:spacing w:before="0" w:after="0" w:line="240" w:lineRule="auto"/>
              <w:jc w:val="center"/>
              <w:rPr>
                <w:b w:val="0"/>
              </w:rPr>
            </w:pPr>
          </w:p>
        </w:tc>
        <w:tc>
          <w:tcPr>
            <w:tcW w:w="1365" w:type="dxa"/>
          </w:tcPr>
          <w:p w14:paraId="74E3106F" w14:textId="4EA09FDB" w:rsidR="004C3A96" w:rsidRDefault="004C3A96" w:rsidP="00EF7B3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  <w:r w:rsidRPr="00E336E4"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 xml:space="preserve">9:00 – </w:t>
            </w: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3:30</w:t>
            </w:r>
          </w:p>
        </w:tc>
        <w:tc>
          <w:tcPr>
            <w:tcW w:w="6990" w:type="dxa"/>
            <w:noWrap/>
          </w:tcPr>
          <w:p w14:paraId="03216569" w14:textId="77777777" w:rsidR="004C3A96" w:rsidRPr="005601D1" w:rsidRDefault="004C3A96" w:rsidP="00EF7B3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ICTDBS416 - Create basic relational databases</w:t>
            </w:r>
          </w:p>
          <w:p w14:paraId="7501E0D5" w14:textId="333C203F" w:rsidR="004C3A96" w:rsidRPr="00562B62" w:rsidRDefault="004C3A96" w:rsidP="00EF7B3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ICTPRG431 - Apply query language in relational databases</w:t>
            </w:r>
          </w:p>
        </w:tc>
        <w:tc>
          <w:tcPr>
            <w:tcW w:w="1588" w:type="dxa"/>
            <w:vAlign w:val="center"/>
          </w:tcPr>
          <w:p w14:paraId="24ADE616" w14:textId="77777777" w:rsidR="004C3A96" w:rsidRPr="005C324B" w:rsidRDefault="004C3A96" w:rsidP="00EF7B3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/>
                <w:sz w:val="22"/>
                <w:szCs w:val="22"/>
                <w:lang w:val="en-AU" w:eastAsia="en-AU"/>
              </w:rPr>
            </w:pPr>
            <w:r w:rsidRPr="15505B52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1-8</w:t>
            </w:r>
          </w:p>
          <w:p w14:paraId="641B3819" w14:textId="79D33604" w:rsidR="004C3A96" w:rsidRDefault="004C3A96" w:rsidP="00EF7B3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</w:p>
        </w:tc>
        <w:tc>
          <w:tcPr>
            <w:tcW w:w="1523" w:type="dxa"/>
            <w:noWrap/>
          </w:tcPr>
          <w:p w14:paraId="49EBB527" w14:textId="7777D57A" w:rsidR="004C3A96" w:rsidRPr="00E373AA" w:rsidRDefault="004C3A96" w:rsidP="1249ABC7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0"/>
              </w:rPr>
            </w:pPr>
            <w:r w:rsidRPr="0240595D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22/07/2026</w:t>
            </w:r>
          </w:p>
          <w:p w14:paraId="03440681" w14:textId="7B882C32" w:rsidR="004C3A96" w:rsidRPr="00E373AA" w:rsidRDefault="004C3A96" w:rsidP="0240595D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</w:pPr>
            <w:r w:rsidRPr="0240595D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09/09/2026</w:t>
            </w:r>
          </w:p>
        </w:tc>
        <w:tc>
          <w:tcPr>
            <w:tcW w:w="1717" w:type="dxa"/>
          </w:tcPr>
          <w:p w14:paraId="34394C8E" w14:textId="51A413F5" w:rsidR="004C3A96" w:rsidRDefault="004C3A96" w:rsidP="4512443C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Shaun Stummer and Anu</w:t>
            </w:r>
            <w:r w:rsidR="748E6040" w:rsidRPr="4512443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 Joshi</w:t>
            </w:r>
          </w:p>
          <w:p w14:paraId="63BA3A29" w14:textId="39B1ECB9" w:rsidR="004C3A96" w:rsidRDefault="004C3A96" w:rsidP="00EF7B3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/>
                <w:sz w:val="22"/>
                <w:szCs w:val="22"/>
                <w:lang w:val="en-AU" w:eastAsia="en-AU"/>
              </w:rPr>
            </w:pPr>
          </w:p>
        </w:tc>
      </w:tr>
      <w:tr w:rsidR="004C3A96" w14:paraId="15D1A7FB" w14:textId="77777777" w:rsidTr="6A924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vMerge/>
            <w:noWrap/>
          </w:tcPr>
          <w:p w14:paraId="1FC8909F" w14:textId="1B07E82B" w:rsidR="004C3A96" w:rsidRPr="5DC335E2" w:rsidRDefault="004C3A96" w:rsidP="0A209633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</w:p>
        </w:tc>
        <w:tc>
          <w:tcPr>
            <w:tcW w:w="1365" w:type="dxa"/>
          </w:tcPr>
          <w:p w14:paraId="6C60F56E" w14:textId="19D7FDFE" w:rsidR="004C3A96" w:rsidRPr="5DC335E2" w:rsidRDefault="004C3A96" w:rsidP="00EF7B3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  <w:t>9:00-3:30</w:t>
            </w:r>
          </w:p>
        </w:tc>
        <w:tc>
          <w:tcPr>
            <w:tcW w:w="6990" w:type="dxa"/>
            <w:noWrap/>
          </w:tcPr>
          <w:p w14:paraId="0E37B119" w14:textId="77777777" w:rsidR="004C3A96" w:rsidRPr="00CA3A17" w:rsidRDefault="004C3A96" w:rsidP="00EF7B39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ICTPRG436 - Develop mobile applications</w:t>
            </w:r>
          </w:p>
          <w:p w14:paraId="0991CBED" w14:textId="77777777" w:rsidR="004C3A96" w:rsidRPr="00CA3A17" w:rsidRDefault="004C3A96" w:rsidP="00EF7B39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ICTPRG437 - Build a user interface</w:t>
            </w:r>
          </w:p>
          <w:p w14:paraId="5EB47CB6" w14:textId="3948ED48" w:rsidR="004C3A96" w:rsidRDefault="004C3A96" w:rsidP="00EF7B39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ICTICT449 - Use version control systems in development environment</w:t>
            </w:r>
          </w:p>
        </w:tc>
        <w:tc>
          <w:tcPr>
            <w:tcW w:w="1588" w:type="dxa"/>
            <w:vAlign w:val="center"/>
          </w:tcPr>
          <w:p w14:paraId="4D2146C8" w14:textId="3DC3C71C" w:rsidR="004C3A96" w:rsidRPr="005C324B" w:rsidRDefault="004C3A96" w:rsidP="00EF7B3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15505B52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9-18</w:t>
            </w:r>
          </w:p>
        </w:tc>
        <w:tc>
          <w:tcPr>
            <w:tcW w:w="1523" w:type="dxa"/>
            <w:noWrap/>
          </w:tcPr>
          <w:p w14:paraId="6CC97556" w14:textId="41A32F7C" w:rsidR="004C3A96" w:rsidRPr="005C324B" w:rsidRDefault="004C3A96" w:rsidP="1249ABC7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16/09/2026</w:t>
            </w:r>
          </w:p>
          <w:p w14:paraId="10A53961" w14:textId="66ED0576" w:rsidR="004C3A96" w:rsidRPr="005C324B" w:rsidRDefault="004C3A96" w:rsidP="1249ABC7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sz w:val="22"/>
                <w:szCs w:val="22"/>
              </w:rPr>
            </w:pPr>
            <w:r w:rsidRPr="1249ABC7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2/12/2026</w:t>
            </w:r>
          </w:p>
        </w:tc>
        <w:tc>
          <w:tcPr>
            <w:tcW w:w="1717" w:type="dxa"/>
          </w:tcPr>
          <w:p w14:paraId="1ABA62DA" w14:textId="24AFBE70" w:rsidR="004C3A96" w:rsidRPr="005C324B" w:rsidRDefault="004C3A96" w:rsidP="0A209633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Shaun Stummer and Anu Joshi</w:t>
            </w:r>
          </w:p>
          <w:p w14:paraId="2D970619" w14:textId="04842ACA" w:rsidR="004C3A96" w:rsidRPr="005C324B" w:rsidRDefault="004C3A96" w:rsidP="00EF7B3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</w:p>
        </w:tc>
      </w:tr>
      <w:tr w:rsidR="00EF7B39" w14:paraId="54AE22B2" w14:textId="77777777" w:rsidTr="6A924EEB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noWrap/>
          </w:tcPr>
          <w:p w14:paraId="16FC1610" w14:textId="77777777" w:rsidR="00EF7B39" w:rsidRDefault="009531D7" w:rsidP="00EF7B3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color w:val="000000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Thursday</w:t>
            </w:r>
          </w:p>
          <w:p w14:paraId="3857CA19" w14:textId="0E7E1C0F" w:rsidR="00C020FE" w:rsidRPr="5DC335E2" w:rsidRDefault="00C020FE" w:rsidP="00EF7B39">
            <w:pPr>
              <w:spacing w:before="0" w:after="0" w:line="240" w:lineRule="auto"/>
              <w:jc w:val="center"/>
              <w:rPr>
                <w:rFonts w:asciiTheme="majorHAnsi" w:eastAsia="Times New Roman" w:hAnsiTheme="majorHAnsi" w:cstheme="majorBidi"/>
                <w:b w:val="0"/>
                <w:color w:val="000000" w:themeColor="text1"/>
                <w:sz w:val="22"/>
                <w:szCs w:val="22"/>
                <w:lang w:val="en-AU" w:eastAsia="en-AU"/>
              </w:rPr>
            </w:pPr>
            <w:r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4</w:t>
            </w:r>
            <w:r w:rsidR="4C974892"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>a</w:t>
            </w:r>
            <w:r w:rsidR="50BA2D68" w:rsidRPr="2A2DE84C">
              <w:rPr>
                <w:rFonts w:asciiTheme="majorHAnsi" w:eastAsia="Times New Roman" w:hAnsiTheme="majorHAnsi" w:cstheme="majorBidi"/>
                <w:b w:val="0"/>
                <w:bCs w:val="0"/>
                <w:color w:val="000000" w:themeColor="text1"/>
                <w:sz w:val="22"/>
                <w:szCs w:val="22"/>
                <w:lang w:val="en-AU" w:eastAsia="en-AU"/>
              </w:rPr>
              <w:t xml:space="preserve"> Thu</w:t>
            </w:r>
          </w:p>
        </w:tc>
        <w:tc>
          <w:tcPr>
            <w:tcW w:w="1365" w:type="dxa"/>
          </w:tcPr>
          <w:p w14:paraId="1AF101F8" w14:textId="1743F803" w:rsidR="00EF7B39" w:rsidRDefault="00EF7B39" w:rsidP="00EF7B3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/>
                <w:sz w:val="22"/>
                <w:szCs w:val="22"/>
                <w:lang w:val="en-AU" w:eastAsia="en-AU"/>
              </w:rPr>
            </w:pPr>
            <w:r w:rsidRPr="5DC335E2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9:00 – 3:30</w:t>
            </w:r>
          </w:p>
        </w:tc>
        <w:tc>
          <w:tcPr>
            <w:tcW w:w="6990" w:type="dxa"/>
            <w:noWrap/>
          </w:tcPr>
          <w:p w14:paraId="258E43F6" w14:textId="77777777" w:rsidR="00EF7B39" w:rsidRDefault="00EF7B39" w:rsidP="00EF7B3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ICTPRG302 Apply introductory programming techniques</w:t>
            </w:r>
          </w:p>
          <w:p w14:paraId="5DD20909" w14:textId="77777777" w:rsidR="00EF7B39" w:rsidRDefault="00EF7B39" w:rsidP="00EF7B3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ICTPRG432 Develop data driven Apps</w:t>
            </w:r>
          </w:p>
          <w:p w14:paraId="5DB181D9" w14:textId="77777777" w:rsidR="00EF7B39" w:rsidRDefault="00EF7B39" w:rsidP="00EF7B3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ICTPRG439 - Use pre-existing components</w:t>
            </w:r>
          </w:p>
          <w:p w14:paraId="7DCF4B07" w14:textId="77777777" w:rsidR="00EF7B39" w:rsidRDefault="00EF7B39" w:rsidP="00EF7B3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t>ICTPRG430 - Apply introductory object-oriented language skills</w:t>
            </w:r>
          </w:p>
          <w:p w14:paraId="2AE53540" w14:textId="147E4CA6" w:rsidR="00EF7B39" w:rsidRPr="63EA0E09" w:rsidRDefault="00EF7B39" w:rsidP="00EF7B39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</w:pPr>
            <w:r w:rsidRPr="63EA0E09">
              <w:rPr>
                <w:rFonts w:ascii="Calibri" w:eastAsia="Times New Roman" w:hAnsi="Calibri" w:cs="Calibri"/>
                <w:sz w:val="22"/>
                <w:szCs w:val="22"/>
                <w:lang w:val="en-AU" w:eastAsia="en-AU"/>
              </w:rPr>
              <w:lastRenderedPageBreak/>
              <w:t>ICTPRG433 - Test software developments</w:t>
            </w:r>
          </w:p>
        </w:tc>
        <w:tc>
          <w:tcPr>
            <w:tcW w:w="1588" w:type="dxa"/>
            <w:vAlign w:val="center"/>
          </w:tcPr>
          <w:p w14:paraId="3638ADE5" w14:textId="4C4F2E95" w:rsidR="00EF7B39" w:rsidRPr="15505B52" w:rsidRDefault="00EF7B39" w:rsidP="00EF7B39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 w:rsidRPr="5DC335E2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lastRenderedPageBreak/>
              <w:t>1-18</w:t>
            </w:r>
          </w:p>
        </w:tc>
        <w:tc>
          <w:tcPr>
            <w:tcW w:w="1523" w:type="dxa"/>
            <w:noWrap/>
          </w:tcPr>
          <w:p w14:paraId="072C47CF" w14:textId="02DE1E28" w:rsidR="1249ABC7" w:rsidRDefault="1249ABC7" w:rsidP="1249ABC7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2"/>
                <w:szCs w:val="22"/>
              </w:rPr>
            </w:pPr>
            <w:r w:rsidRPr="0240595D"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 w:rsidR="790BCF9C" w:rsidRPr="0240595D"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 w:rsidRPr="0240595D">
              <w:rPr>
                <w:rFonts w:ascii="Calibri" w:eastAsia="Calibri" w:hAnsi="Calibri" w:cs="Calibri"/>
                <w:sz w:val="22"/>
                <w:szCs w:val="22"/>
              </w:rPr>
              <w:t>/07/2026</w:t>
            </w:r>
            <w:r>
              <w:br/>
            </w:r>
            <w:r w:rsidR="2DDE1DEB" w:rsidRPr="0240595D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3</w:t>
            </w:r>
            <w:r w:rsidR="48F33BEB" w:rsidRPr="0240595D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/12/2026</w:t>
            </w:r>
          </w:p>
        </w:tc>
        <w:tc>
          <w:tcPr>
            <w:tcW w:w="1717" w:type="dxa"/>
          </w:tcPr>
          <w:p w14:paraId="7695320D" w14:textId="3CA0FC7C" w:rsidR="00EF7B39" w:rsidRPr="67B36196" w:rsidRDefault="00EF7B39" w:rsidP="0A209633">
            <w:pPr>
              <w:spacing w:before="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</w:pPr>
            <w:r>
              <w:br/>
            </w:r>
            <w:r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Shaun Stummer</w:t>
            </w:r>
            <w:r w:rsidR="0029663F"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 and </w:t>
            </w:r>
            <w:r w:rsidR="383C9949"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 </w:t>
            </w:r>
            <w:r w:rsidR="0056653F"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>Anu</w:t>
            </w:r>
            <w:r w:rsidR="45071DAC" w:rsidRPr="0A209633">
              <w:rPr>
                <w:rFonts w:asciiTheme="majorHAnsi" w:eastAsia="Times New Roman" w:hAnsiTheme="majorHAnsi" w:cstheme="majorBidi"/>
                <w:color w:val="000000" w:themeColor="text1"/>
                <w:sz w:val="22"/>
                <w:szCs w:val="22"/>
                <w:lang w:val="en-AU" w:eastAsia="en-AU"/>
              </w:rPr>
              <w:t xml:space="preserve"> Joshi</w:t>
            </w:r>
          </w:p>
        </w:tc>
      </w:tr>
    </w:tbl>
    <w:p w14:paraId="60EA258C" w14:textId="505CF459" w:rsidR="0B21105E" w:rsidRDefault="0B21105E"/>
    <w:p w14:paraId="57B9F372" w14:textId="4D610BB8" w:rsidR="00B7087D" w:rsidRPr="00252B89" w:rsidRDefault="00B7087D" w:rsidP="5DC335E2">
      <w:pPr>
        <w:spacing w:before="0" w:after="0" w:line="240" w:lineRule="auto"/>
        <w:rPr>
          <w:rFonts w:asciiTheme="majorHAnsi" w:eastAsia="Times New Roman" w:hAnsiTheme="majorHAnsi" w:cstheme="majorBidi"/>
          <w:color w:val="000000"/>
          <w:sz w:val="22"/>
          <w:szCs w:val="22"/>
          <w:lang w:eastAsia="en-AU"/>
        </w:rPr>
      </w:pPr>
    </w:p>
    <w:sectPr w:rsidR="00B7087D" w:rsidRPr="00252B89" w:rsidSect="00E62792">
      <w:headerReference w:type="default" r:id="rId11"/>
      <w:footerReference w:type="default" r:id="rId12"/>
      <w:pgSz w:w="16840" w:h="11900" w:orient="landscape"/>
      <w:pgMar w:top="720" w:right="720" w:bottom="720" w:left="720" w:header="567" w:footer="48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4280C" w14:textId="77777777" w:rsidR="004E3C56" w:rsidRDefault="004E3C56" w:rsidP="00C359B1">
      <w:pPr>
        <w:spacing w:before="0" w:after="0" w:line="240" w:lineRule="auto"/>
      </w:pPr>
      <w:r>
        <w:separator/>
      </w:r>
    </w:p>
  </w:endnote>
  <w:endnote w:type="continuationSeparator" w:id="0">
    <w:p w14:paraId="555160F7" w14:textId="77777777" w:rsidR="004E3C56" w:rsidRDefault="004E3C56" w:rsidP="00C359B1">
      <w:pPr>
        <w:spacing w:before="0" w:after="0" w:line="240" w:lineRule="auto"/>
      </w:pPr>
      <w:r>
        <w:continuationSeparator/>
      </w:r>
    </w:p>
  </w:endnote>
  <w:endnote w:type="continuationNotice" w:id="1">
    <w:p w14:paraId="12C427DF" w14:textId="77777777" w:rsidR="004E3C56" w:rsidRDefault="004E3C5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651D6" w14:textId="0C6D67CC" w:rsidR="00613CE7" w:rsidRPr="00FD4B50" w:rsidRDefault="2446755A" w:rsidP="2446755A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7371"/>
        <w:tab w:val="right" w:pos="15138"/>
      </w:tabs>
      <w:rPr>
        <w:sz w:val="16"/>
        <w:szCs w:val="16"/>
      </w:rPr>
    </w:pPr>
    <w:r w:rsidRPr="2446755A">
      <w:rPr>
        <w:sz w:val="16"/>
        <w:szCs w:val="16"/>
      </w:rPr>
      <w:t>Product Code: ICT40120</w:t>
    </w:r>
    <w:r w:rsidR="00B542C5">
      <w:tab/>
    </w:r>
  </w:p>
  <w:p w14:paraId="45782991" w14:textId="5E144536" w:rsidR="00613CE7" w:rsidRPr="00FD4B50" w:rsidRDefault="00613CE7" w:rsidP="6A924EEB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7371"/>
        <w:tab w:val="right" w:pos="15138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2E25E" w14:textId="77777777" w:rsidR="004E3C56" w:rsidRDefault="004E3C56" w:rsidP="00C359B1">
      <w:pPr>
        <w:spacing w:before="0" w:after="0" w:line="240" w:lineRule="auto"/>
      </w:pPr>
      <w:r>
        <w:separator/>
      </w:r>
    </w:p>
  </w:footnote>
  <w:footnote w:type="continuationSeparator" w:id="0">
    <w:p w14:paraId="24974F84" w14:textId="77777777" w:rsidR="004E3C56" w:rsidRDefault="004E3C56" w:rsidP="00C359B1">
      <w:pPr>
        <w:spacing w:before="0" w:after="0" w:line="240" w:lineRule="auto"/>
      </w:pPr>
      <w:r>
        <w:continuationSeparator/>
      </w:r>
    </w:p>
  </w:footnote>
  <w:footnote w:type="continuationNotice" w:id="1">
    <w:p w14:paraId="2B4E8C7C" w14:textId="77777777" w:rsidR="004E3C56" w:rsidRDefault="004E3C5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298B" w14:textId="4D3B3A6A" w:rsidR="000263E2" w:rsidRPr="000263E2" w:rsidRDefault="007D0A5F" w:rsidP="000263E2">
    <w:pPr>
      <w:rPr>
        <w:rFonts w:cs="Arial"/>
        <w:b/>
        <w:sz w:val="32"/>
        <w:szCs w:val="32"/>
      </w:rPr>
    </w:pPr>
    <w:r w:rsidRPr="007C7D71">
      <w:rPr>
        <w:rStyle w:val="Heading2Char"/>
        <w:noProof/>
        <w:lang w:val="en-AU" w:eastAsia="en-AU"/>
      </w:rPr>
      <w:drawing>
        <wp:anchor distT="0" distB="0" distL="114300" distR="114300" simplePos="0" relativeHeight="251660288" behindDoc="0" locked="0" layoutInCell="1" allowOverlap="1" wp14:anchorId="6B085CCF" wp14:editId="1EEF7225">
          <wp:simplePos x="0" y="0"/>
          <wp:positionH relativeFrom="column">
            <wp:posOffset>8441690</wp:posOffset>
          </wp:positionH>
          <wp:positionV relativeFrom="topMargin">
            <wp:posOffset>104775</wp:posOffset>
          </wp:positionV>
          <wp:extent cx="1523389" cy="780093"/>
          <wp:effectExtent l="0" t="0" r="0" b="0"/>
          <wp:wrapNone/>
          <wp:docPr id="3" name="Picture 3" descr="Shared:  ONE TAFE:Logo-TAFE NSW:TAFE NSW_Logo_Without-Waratah:jpg:TAFENSW_logo_without-waratah_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ed:  ONE TAFE:Logo-TAFE NSW:TAFE NSW_Logo_Without-Waratah:jpg:TAFENSW_logo_without-waratah_BLACK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7833" cy="78236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6C47">
      <w:rPr>
        <w:rStyle w:val="Heading2Char"/>
      </w:rPr>
      <w:t>ICT</w:t>
    </w:r>
    <w:r w:rsidR="002B69F6">
      <w:rPr>
        <w:rStyle w:val="Heading2Char"/>
      </w:rPr>
      <w:t>4</w:t>
    </w:r>
    <w:r w:rsidR="00E96C47">
      <w:rPr>
        <w:rStyle w:val="Heading2Char"/>
      </w:rPr>
      <w:t>0120</w:t>
    </w:r>
    <w:r w:rsidR="005006EC">
      <w:rPr>
        <w:rStyle w:val="Heading2Char"/>
      </w:rPr>
      <w:t xml:space="preserve"> - </w:t>
    </w:r>
    <w:r w:rsidR="007C7D71" w:rsidRPr="007C7D71">
      <w:rPr>
        <w:rStyle w:val="Heading2Char"/>
      </w:rPr>
      <w:t>Certificate I</w:t>
    </w:r>
    <w:r w:rsidR="009B16FF">
      <w:rPr>
        <w:rStyle w:val="Heading2Char"/>
      </w:rPr>
      <w:t>V</w:t>
    </w:r>
    <w:r w:rsidR="007C7D71" w:rsidRPr="007C7D71">
      <w:rPr>
        <w:rStyle w:val="Heading2Char"/>
      </w:rPr>
      <w:t xml:space="preserve"> in </w:t>
    </w:r>
    <w:r w:rsidR="00E96C47">
      <w:rPr>
        <w:rStyle w:val="Heading2Char"/>
      </w:rPr>
      <w:t xml:space="preserve">Information Technology </w:t>
    </w:r>
    <w:r w:rsidR="002B69F6">
      <w:rPr>
        <w:rStyle w:val="Heading2Char"/>
      </w:rPr>
      <w:t>(Programming)</w:t>
    </w:r>
  </w:p>
  <w:p w14:paraId="19CA032D" w14:textId="76F62F07" w:rsidR="009B1A84" w:rsidRDefault="5D207556" w:rsidP="00E56D70">
    <w:r>
      <w:t>Location:  State Virtual</w:t>
    </w:r>
    <w:r w:rsidR="000263E2">
      <w:tab/>
    </w:r>
    <w:r>
      <w:tab/>
      <w:t xml:space="preserve">Semester </w:t>
    </w:r>
    <w:r w:rsidR="00554E5C">
      <w:t>2</w:t>
    </w:r>
    <w:r w:rsidR="2446755A">
      <w:t>, 20</w:t>
    </w:r>
    <w:r w:rsidR="006A2B57">
      <w:t>26</w:t>
    </w:r>
    <w:r w:rsidR="000263E2">
      <w:tab/>
    </w:r>
    <w:r>
      <w:t>Duration:  18 weeks</w:t>
    </w:r>
  </w:p>
  <w:p w14:paraId="343FCBB4" w14:textId="11C54AA1" w:rsidR="009E22E8" w:rsidRPr="000263E2" w:rsidRDefault="6A924EEB" w:rsidP="00E56D70">
    <w:r>
      <w:t>Holidays 28 September – 11 October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46BD"/>
    <w:multiLevelType w:val="hybridMultilevel"/>
    <w:tmpl w:val="27A4442A"/>
    <w:lvl w:ilvl="0" w:tplc="084E1AC4">
      <w:start w:val="13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1A492264"/>
    <w:multiLevelType w:val="multilevel"/>
    <w:tmpl w:val="A3626FDA"/>
    <w:lvl w:ilvl="0">
      <w:start w:val="1"/>
      <w:numFmt w:val="bullet"/>
      <w:pStyle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A875B"/>
    <w:multiLevelType w:val="hybridMultilevel"/>
    <w:tmpl w:val="341A46BA"/>
    <w:lvl w:ilvl="0" w:tplc="D0E443F8">
      <w:start w:val="1"/>
      <w:numFmt w:val="decimal"/>
      <w:lvlText w:val="%1."/>
      <w:lvlJc w:val="left"/>
      <w:pPr>
        <w:ind w:left="720" w:hanging="360"/>
      </w:pPr>
    </w:lvl>
    <w:lvl w:ilvl="1" w:tplc="D482F678">
      <w:start w:val="1"/>
      <w:numFmt w:val="lowerLetter"/>
      <w:lvlText w:val="%2."/>
      <w:lvlJc w:val="left"/>
      <w:pPr>
        <w:ind w:left="1440" w:hanging="360"/>
      </w:pPr>
    </w:lvl>
    <w:lvl w:ilvl="2" w:tplc="F656D3C6">
      <w:start w:val="1"/>
      <w:numFmt w:val="lowerRoman"/>
      <w:lvlText w:val="%3."/>
      <w:lvlJc w:val="right"/>
      <w:pPr>
        <w:ind w:left="2160" w:hanging="180"/>
      </w:pPr>
    </w:lvl>
    <w:lvl w:ilvl="3" w:tplc="EB629CEC">
      <w:start w:val="1"/>
      <w:numFmt w:val="decimal"/>
      <w:lvlText w:val="%4."/>
      <w:lvlJc w:val="left"/>
      <w:pPr>
        <w:ind w:left="2880" w:hanging="360"/>
      </w:pPr>
    </w:lvl>
    <w:lvl w:ilvl="4" w:tplc="B88675F8">
      <w:start w:val="1"/>
      <w:numFmt w:val="lowerLetter"/>
      <w:lvlText w:val="%5."/>
      <w:lvlJc w:val="left"/>
      <w:pPr>
        <w:ind w:left="3600" w:hanging="360"/>
      </w:pPr>
    </w:lvl>
    <w:lvl w:ilvl="5" w:tplc="0C9AE844">
      <w:start w:val="1"/>
      <w:numFmt w:val="lowerRoman"/>
      <w:lvlText w:val="%6."/>
      <w:lvlJc w:val="right"/>
      <w:pPr>
        <w:ind w:left="4320" w:hanging="180"/>
      </w:pPr>
    </w:lvl>
    <w:lvl w:ilvl="6" w:tplc="0E2E484A">
      <w:start w:val="1"/>
      <w:numFmt w:val="decimal"/>
      <w:lvlText w:val="%7."/>
      <w:lvlJc w:val="left"/>
      <w:pPr>
        <w:ind w:left="5040" w:hanging="360"/>
      </w:pPr>
    </w:lvl>
    <w:lvl w:ilvl="7" w:tplc="A5A2B330">
      <w:start w:val="1"/>
      <w:numFmt w:val="lowerLetter"/>
      <w:lvlText w:val="%8."/>
      <w:lvlJc w:val="left"/>
      <w:pPr>
        <w:ind w:left="5760" w:hanging="360"/>
      </w:pPr>
    </w:lvl>
    <w:lvl w:ilvl="8" w:tplc="B428E7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51081"/>
    <w:multiLevelType w:val="hybridMultilevel"/>
    <w:tmpl w:val="2CD8ACA4"/>
    <w:lvl w:ilvl="0" w:tplc="D07CBBC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081851">
    <w:abstractNumId w:val="2"/>
  </w:num>
  <w:num w:numId="2" w16cid:durableId="350844240">
    <w:abstractNumId w:val="1"/>
  </w:num>
  <w:num w:numId="3" w16cid:durableId="1273633642">
    <w:abstractNumId w:val="0"/>
  </w:num>
  <w:num w:numId="4" w16cid:durableId="79377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4E9"/>
    <w:rsid w:val="00002D9E"/>
    <w:rsid w:val="00002E26"/>
    <w:rsid w:val="00003FBA"/>
    <w:rsid w:val="00013BCD"/>
    <w:rsid w:val="000204FE"/>
    <w:rsid w:val="000231B9"/>
    <w:rsid w:val="00025DC1"/>
    <w:rsid w:val="000263E2"/>
    <w:rsid w:val="000278B4"/>
    <w:rsid w:val="00036AA7"/>
    <w:rsid w:val="00036AF2"/>
    <w:rsid w:val="00037E7A"/>
    <w:rsid w:val="000468F4"/>
    <w:rsid w:val="000469DA"/>
    <w:rsid w:val="00047804"/>
    <w:rsid w:val="00047E36"/>
    <w:rsid w:val="00051BB0"/>
    <w:rsid w:val="0005297E"/>
    <w:rsid w:val="00052B0A"/>
    <w:rsid w:val="000609F1"/>
    <w:rsid w:val="00061679"/>
    <w:rsid w:val="00062854"/>
    <w:rsid w:val="00067F8D"/>
    <w:rsid w:val="00075707"/>
    <w:rsid w:val="00076861"/>
    <w:rsid w:val="00081201"/>
    <w:rsid w:val="0008623F"/>
    <w:rsid w:val="00091C6F"/>
    <w:rsid w:val="000975BD"/>
    <w:rsid w:val="000A5821"/>
    <w:rsid w:val="000A6EE3"/>
    <w:rsid w:val="000A7574"/>
    <w:rsid w:val="000A7D21"/>
    <w:rsid w:val="000B5F7C"/>
    <w:rsid w:val="000B7034"/>
    <w:rsid w:val="000B77FF"/>
    <w:rsid w:val="000C0FD1"/>
    <w:rsid w:val="000C16C6"/>
    <w:rsid w:val="000C257E"/>
    <w:rsid w:val="000C5BFA"/>
    <w:rsid w:val="000C5DAD"/>
    <w:rsid w:val="000D220F"/>
    <w:rsid w:val="000D4590"/>
    <w:rsid w:val="000D66AE"/>
    <w:rsid w:val="000D77D0"/>
    <w:rsid w:val="000E2B7D"/>
    <w:rsid w:val="000E4570"/>
    <w:rsid w:val="000E5946"/>
    <w:rsid w:val="000E599F"/>
    <w:rsid w:val="000E64FA"/>
    <w:rsid w:val="000E7F10"/>
    <w:rsid w:val="000F4015"/>
    <w:rsid w:val="000F5C9B"/>
    <w:rsid w:val="00101402"/>
    <w:rsid w:val="00101F90"/>
    <w:rsid w:val="00103E22"/>
    <w:rsid w:val="00130786"/>
    <w:rsid w:val="00134161"/>
    <w:rsid w:val="00134613"/>
    <w:rsid w:val="001459A3"/>
    <w:rsid w:val="00146AA4"/>
    <w:rsid w:val="00150BCC"/>
    <w:rsid w:val="001517DD"/>
    <w:rsid w:val="00157FDC"/>
    <w:rsid w:val="00160AE2"/>
    <w:rsid w:val="00165BE0"/>
    <w:rsid w:val="001739C1"/>
    <w:rsid w:val="001766EB"/>
    <w:rsid w:val="00184E88"/>
    <w:rsid w:val="00187567"/>
    <w:rsid w:val="00195422"/>
    <w:rsid w:val="001A4C1A"/>
    <w:rsid w:val="001A4F9E"/>
    <w:rsid w:val="001A506E"/>
    <w:rsid w:val="001A665C"/>
    <w:rsid w:val="001A75C5"/>
    <w:rsid w:val="001B0C64"/>
    <w:rsid w:val="001B3CB6"/>
    <w:rsid w:val="001C1FC0"/>
    <w:rsid w:val="001C4342"/>
    <w:rsid w:val="001C5706"/>
    <w:rsid w:val="001D3F6D"/>
    <w:rsid w:val="001E14BF"/>
    <w:rsid w:val="001E46D5"/>
    <w:rsid w:val="00205F71"/>
    <w:rsid w:val="0020774A"/>
    <w:rsid w:val="00210E43"/>
    <w:rsid w:val="00212C7E"/>
    <w:rsid w:val="00213697"/>
    <w:rsid w:val="002216DA"/>
    <w:rsid w:val="002216FC"/>
    <w:rsid w:val="002307EF"/>
    <w:rsid w:val="00230A3B"/>
    <w:rsid w:val="00231342"/>
    <w:rsid w:val="00236019"/>
    <w:rsid w:val="0023638A"/>
    <w:rsid w:val="00240673"/>
    <w:rsid w:val="002408C8"/>
    <w:rsid w:val="00241DDF"/>
    <w:rsid w:val="00242184"/>
    <w:rsid w:val="00243950"/>
    <w:rsid w:val="0024410C"/>
    <w:rsid w:val="002474CA"/>
    <w:rsid w:val="00250D8A"/>
    <w:rsid w:val="00251DB8"/>
    <w:rsid w:val="00252B89"/>
    <w:rsid w:val="0025383A"/>
    <w:rsid w:val="00254490"/>
    <w:rsid w:val="00257D4F"/>
    <w:rsid w:val="00271CD9"/>
    <w:rsid w:val="00272291"/>
    <w:rsid w:val="002728F2"/>
    <w:rsid w:val="002816F1"/>
    <w:rsid w:val="002833F0"/>
    <w:rsid w:val="00283A22"/>
    <w:rsid w:val="00293321"/>
    <w:rsid w:val="0029663F"/>
    <w:rsid w:val="002A29D7"/>
    <w:rsid w:val="002B002C"/>
    <w:rsid w:val="002B1888"/>
    <w:rsid w:val="002B18D7"/>
    <w:rsid w:val="002B2B5A"/>
    <w:rsid w:val="002B69F6"/>
    <w:rsid w:val="002C3DB3"/>
    <w:rsid w:val="002D16AD"/>
    <w:rsid w:val="002D3556"/>
    <w:rsid w:val="002D6169"/>
    <w:rsid w:val="002E510E"/>
    <w:rsid w:val="002F0C48"/>
    <w:rsid w:val="002F7037"/>
    <w:rsid w:val="002F721A"/>
    <w:rsid w:val="003018F1"/>
    <w:rsid w:val="00307D95"/>
    <w:rsid w:val="00307FD7"/>
    <w:rsid w:val="00310BF8"/>
    <w:rsid w:val="00313017"/>
    <w:rsid w:val="003159F0"/>
    <w:rsid w:val="003215B3"/>
    <w:rsid w:val="0032383C"/>
    <w:rsid w:val="00326648"/>
    <w:rsid w:val="00326CB5"/>
    <w:rsid w:val="00326E9E"/>
    <w:rsid w:val="00327477"/>
    <w:rsid w:val="00330A01"/>
    <w:rsid w:val="00332ED9"/>
    <w:rsid w:val="00335A1D"/>
    <w:rsid w:val="00336B9C"/>
    <w:rsid w:val="003404D4"/>
    <w:rsid w:val="00342CA9"/>
    <w:rsid w:val="00342FB1"/>
    <w:rsid w:val="00343B7E"/>
    <w:rsid w:val="0034545F"/>
    <w:rsid w:val="00345BA4"/>
    <w:rsid w:val="003465F7"/>
    <w:rsid w:val="003509C0"/>
    <w:rsid w:val="00351B82"/>
    <w:rsid w:val="00354759"/>
    <w:rsid w:val="00355F3B"/>
    <w:rsid w:val="003562A4"/>
    <w:rsid w:val="003607C6"/>
    <w:rsid w:val="003618AD"/>
    <w:rsid w:val="0036211A"/>
    <w:rsid w:val="00362C9B"/>
    <w:rsid w:val="003634CE"/>
    <w:rsid w:val="00367EA7"/>
    <w:rsid w:val="0037188E"/>
    <w:rsid w:val="003763F1"/>
    <w:rsid w:val="00380784"/>
    <w:rsid w:val="00382A57"/>
    <w:rsid w:val="003834AF"/>
    <w:rsid w:val="00383BA4"/>
    <w:rsid w:val="00384D73"/>
    <w:rsid w:val="0038539D"/>
    <w:rsid w:val="00390670"/>
    <w:rsid w:val="00390FD2"/>
    <w:rsid w:val="00391297"/>
    <w:rsid w:val="0039368C"/>
    <w:rsid w:val="00393C91"/>
    <w:rsid w:val="0039446E"/>
    <w:rsid w:val="003975AB"/>
    <w:rsid w:val="0039787D"/>
    <w:rsid w:val="003A12C7"/>
    <w:rsid w:val="003A2021"/>
    <w:rsid w:val="003B380B"/>
    <w:rsid w:val="003B553D"/>
    <w:rsid w:val="003B6C11"/>
    <w:rsid w:val="003C0DB6"/>
    <w:rsid w:val="003C5BDF"/>
    <w:rsid w:val="003C73D9"/>
    <w:rsid w:val="003C7A72"/>
    <w:rsid w:val="003D077C"/>
    <w:rsid w:val="003D169B"/>
    <w:rsid w:val="003D5B63"/>
    <w:rsid w:val="003E4C80"/>
    <w:rsid w:val="003E5E2C"/>
    <w:rsid w:val="003E6043"/>
    <w:rsid w:val="003F063F"/>
    <w:rsid w:val="003F7270"/>
    <w:rsid w:val="00401159"/>
    <w:rsid w:val="004037D4"/>
    <w:rsid w:val="00405F56"/>
    <w:rsid w:val="004066B7"/>
    <w:rsid w:val="0041614B"/>
    <w:rsid w:val="004245BB"/>
    <w:rsid w:val="004246EB"/>
    <w:rsid w:val="00427747"/>
    <w:rsid w:val="004277AE"/>
    <w:rsid w:val="00427A17"/>
    <w:rsid w:val="00427AC7"/>
    <w:rsid w:val="00433BAA"/>
    <w:rsid w:val="004368B9"/>
    <w:rsid w:val="0044206B"/>
    <w:rsid w:val="0044209F"/>
    <w:rsid w:val="00445CF7"/>
    <w:rsid w:val="004500FA"/>
    <w:rsid w:val="00454D8A"/>
    <w:rsid w:val="00464DD0"/>
    <w:rsid w:val="00465C13"/>
    <w:rsid w:val="004667DC"/>
    <w:rsid w:val="00474AE2"/>
    <w:rsid w:val="0047731F"/>
    <w:rsid w:val="0048155E"/>
    <w:rsid w:val="00483DBA"/>
    <w:rsid w:val="0048451F"/>
    <w:rsid w:val="004854C1"/>
    <w:rsid w:val="00493623"/>
    <w:rsid w:val="00493D52"/>
    <w:rsid w:val="004A1D23"/>
    <w:rsid w:val="004B4122"/>
    <w:rsid w:val="004B43E7"/>
    <w:rsid w:val="004B5EE0"/>
    <w:rsid w:val="004B7227"/>
    <w:rsid w:val="004B7AB8"/>
    <w:rsid w:val="004C05E4"/>
    <w:rsid w:val="004C2CAB"/>
    <w:rsid w:val="004C3708"/>
    <w:rsid w:val="004C3A96"/>
    <w:rsid w:val="004C462A"/>
    <w:rsid w:val="004C55F1"/>
    <w:rsid w:val="004C5DE1"/>
    <w:rsid w:val="004C7EBC"/>
    <w:rsid w:val="004D07CD"/>
    <w:rsid w:val="004D0849"/>
    <w:rsid w:val="004D1DDA"/>
    <w:rsid w:val="004E3C56"/>
    <w:rsid w:val="004E4CF0"/>
    <w:rsid w:val="004F0A1F"/>
    <w:rsid w:val="004F20CA"/>
    <w:rsid w:val="004F2717"/>
    <w:rsid w:val="004F343C"/>
    <w:rsid w:val="004F63BD"/>
    <w:rsid w:val="005006EC"/>
    <w:rsid w:val="005010F7"/>
    <w:rsid w:val="005073EF"/>
    <w:rsid w:val="00511D3D"/>
    <w:rsid w:val="00511FE2"/>
    <w:rsid w:val="00512775"/>
    <w:rsid w:val="005178DA"/>
    <w:rsid w:val="00522B8C"/>
    <w:rsid w:val="00525ABC"/>
    <w:rsid w:val="00525E5C"/>
    <w:rsid w:val="00533632"/>
    <w:rsid w:val="005337E8"/>
    <w:rsid w:val="00536D60"/>
    <w:rsid w:val="005379C0"/>
    <w:rsid w:val="0054224A"/>
    <w:rsid w:val="00545525"/>
    <w:rsid w:val="0054689A"/>
    <w:rsid w:val="00546ADB"/>
    <w:rsid w:val="0055404D"/>
    <w:rsid w:val="005543D7"/>
    <w:rsid w:val="00554E5C"/>
    <w:rsid w:val="00555787"/>
    <w:rsid w:val="00556B37"/>
    <w:rsid w:val="00557C78"/>
    <w:rsid w:val="005601D1"/>
    <w:rsid w:val="005616B1"/>
    <w:rsid w:val="00562B62"/>
    <w:rsid w:val="0056372A"/>
    <w:rsid w:val="0056468E"/>
    <w:rsid w:val="0056653F"/>
    <w:rsid w:val="00571214"/>
    <w:rsid w:val="0057149E"/>
    <w:rsid w:val="0057418D"/>
    <w:rsid w:val="00575BCF"/>
    <w:rsid w:val="00587B51"/>
    <w:rsid w:val="00591CF8"/>
    <w:rsid w:val="005935F3"/>
    <w:rsid w:val="0059419D"/>
    <w:rsid w:val="00595B99"/>
    <w:rsid w:val="005A2DAA"/>
    <w:rsid w:val="005A361A"/>
    <w:rsid w:val="005A581A"/>
    <w:rsid w:val="005A5CB1"/>
    <w:rsid w:val="005A5DFD"/>
    <w:rsid w:val="005B1A5C"/>
    <w:rsid w:val="005B76DC"/>
    <w:rsid w:val="005C08B9"/>
    <w:rsid w:val="005C324B"/>
    <w:rsid w:val="005C556A"/>
    <w:rsid w:val="005C5AC0"/>
    <w:rsid w:val="005C6E7C"/>
    <w:rsid w:val="005D2856"/>
    <w:rsid w:val="005E0A1F"/>
    <w:rsid w:val="005E2F35"/>
    <w:rsid w:val="005E78B3"/>
    <w:rsid w:val="005E7996"/>
    <w:rsid w:val="005F000D"/>
    <w:rsid w:val="005F2309"/>
    <w:rsid w:val="005F6409"/>
    <w:rsid w:val="005F796E"/>
    <w:rsid w:val="0060108D"/>
    <w:rsid w:val="0060201C"/>
    <w:rsid w:val="00602E4F"/>
    <w:rsid w:val="006058B0"/>
    <w:rsid w:val="00606D1E"/>
    <w:rsid w:val="00607DA9"/>
    <w:rsid w:val="00610AEA"/>
    <w:rsid w:val="00610E3B"/>
    <w:rsid w:val="00612402"/>
    <w:rsid w:val="0061366D"/>
    <w:rsid w:val="006136E2"/>
    <w:rsid w:val="00613CE7"/>
    <w:rsid w:val="00614562"/>
    <w:rsid w:val="006242B1"/>
    <w:rsid w:val="00624D70"/>
    <w:rsid w:val="0063309B"/>
    <w:rsid w:val="00633661"/>
    <w:rsid w:val="00641757"/>
    <w:rsid w:val="006443DA"/>
    <w:rsid w:val="00652C31"/>
    <w:rsid w:val="00652EDD"/>
    <w:rsid w:val="0065586E"/>
    <w:rsid w:val="00656615"/>
    <w:rsid w:val="006605E4"/>
    <w:rsid w:val="0066255E"/>
    <w:rsid w:val="00662E88"/>
    <w:rsid w:val="00663A21"/>
    <w:rsid w:val="00664138"/>
    <w:rsid w:val="00670397"/>
    <w:rsid w:val="00676D42"/>
    <w:rsid w:val="00677591"/>
    <w:rsid w:val="006822CC"/>
    <w:rsid w:val="0068255F"/>
    <w:rsid w:val="00683DA5"/>
    <w:rsid w:val="0068457A"/>
    <w:rsid w:val="00686E58"/>
    <w:rsid w:val="00687846"/>
    <w:rsid w:val="00687C02"/>
    <w:rsid w:val="006906B2"/>
    <w:rsid w:val="00691AEA"/>
    <w:rsid w:val="00693EA7"/>
    <w:rsid w:val="00694BFE"/>
    <w:rsid w:val="0069572B"/>
    <w:rsid w:val="006960B9"/>
    <w:rsid w:val="006A2B57"/>
    <w:rsid w:val="006A3B76"/>
    <w:rsid w:val="006A487C"/>
    <w:rsid w:val="006A7DFD"/>
    <w:rsid w:val="006B03DA"/>
    <w:rsid w:val="006B59E1"/>
    <w:rsid w:val="006B71A5"/>
    <w:rsid w:val="006C399B"/>
    <w:rsid w:val="006C65D2"/>
    <w:rsid w:val="006D0BDA"/>
    <w:rsid w:val="006D2690"/>
    <w:rsid w:val="006D2BFE"/>
    <w:rsid w:val="006D3C84"/>
    <w:rsid w:val="006D42EA"/>
    <w:rsid w:val="006E5D7A"/>
    <w:rsid w:val="006E7FF3"/>
    <w:rsid w:val="006F1C11"/>
    <w:rsid w:val="006F3970"/>
    <w:rsid w:val="00701FBB"/>
    <w:rsid w:val="00705B0D"/>
    <w:rsid w:val="0070643B"/>
    <w:rsid w:val="00711E5F"/>
    <w:rsid w:val="00712CC9"/>
    <w:rsid w:val="007130AF"/>
    <w:rsid w:val="00713A9C"/>
    <w:rsid w:val="00713E4C"/>
    <w:rsid w:val="007141E3"/>
    <w:rsid w:val="00716405"/>
    <w:rsid w:val="00721145"/>
    <w:rsid w:val="007224AA"/>
    <w:rsid w:val="007229E3"/>
    <w:rsid w:val="007245CE"/>
    <w:rsid w:val="00732135"/>
    <w:rsid w:val="00733D9D"/>
    <w:rsid w:val="00743CF3"/>
    <w:rsid w:val="00745C49"/>
    <w:rsid w:val="007524B4"/>
    <w:rsid w:val="007532FB"/>
    <w:rsid w:val="007533FA"/>
    <w:rsid w:val="00755A4A"/>
    <w:rsid w:val="00764146"/>
    <w:rsid w:val="007642B8"/>
    <w:rsid w:val="00767D64"/>
    <w:rsid w:val="00776E76"/>
    <w:rsid w:val="00782029"/>
    <w:rsid w:val="00782A24"/>
    <w:rsid w:val="00783350"/>
    <w:rsid w:val="00783CAA"/>
    <w:rsid w:val="007859A5"/>
    <w:rsid w:val="007862B3"/>
    <w:rsid w:val="007873C5"/>
    <w:rsid w:val="00793D2B"/>
    <w:rsid w:val="007A2DB2"/>
    <w:rsid w:val="007A3411"/>
    <w:rsid w:val="007A6176"/>
    <w:rsid w:val="007B61B5"/>
    <w:rsid w:val="007C3CD3"/>
    <w:rsid w:val="007C49A5"/>
    <w:rsid w:val="007C4C69"/>
    <w:rsid w:val="007C6BB1"/>
    <w:rsid w:val="007C74C3"/>
    <w:rsid w:val="007C7D71"/>
    <w:rsid w:val="007D0A5F"/>
    <w:rsid w:val="007D0B0D"/>
    <w:rsid w:val="007D1873"/>
    <w:rsid w:val="007D1F53"/>
    <w:rsid w:val="007D2267"/>
    <w:rsid w:val="007D2B31"/>
    <w:rsid w:val="007D3667"/>
    <w:rsid w:val="007E139A"/>
    <w:rsid w:val="007E44FE"/>
    <w:rsid w:val="007E4F95"/>
    <w:rsid w:val="007E6078"/>
    <w:rsid w:val="007F0515"/>
    <w:rsid w:val="00801ADB"/>
    <w:rsid w:val="00804E5F"/>
    <w:rsid w:val="00810726"/>
    <w:rsid w:val="008215A4"/>
    <w:rsid w:val="0082298D"/>
    <w:rsid w:val="00830A8A"/>
    <w:rsid w:val="00835BC2"/>
    <w:rsid w:val="00841801"/>
    <w:rsid w:val="00842CA2"/>
    <w:rsid w:val="008467BA"/>
    <w:rsid w:val="0084713F"/>
    <w:rsid w:val="00853DE6"/>
    <w:rsid w:val="00856A88"/>
    <w:rsid w:val="00861C20"/>
    <w:rsid w:val="008649CC"/>
    <w:rsid w:val="008669D8"/>
    <w:rsid w:val="008679A9"/>
    <w:rsid w:val="0087045E"/>
    <w:rsid w:val="00874B91"/>
    <w:rsid w:val="00875E80"/>
    <w:rsid w:val="0087650D"/>
    <w:rsid w:val="00876DCA"/>
    <w:rsid w:val="008845EA"/>
    <w:rsid w:val="0088504D"/>
    <w:rsid w:val="00887402"/>
    <w:rsid w:val="00887716"/>
    <w:rsid w:val="008965AA"/>
    <w:rsid w:val="00897251"/>
    <w:rsid w:val="00897E8F"/>
    <w:rsid w:val="008A053F"/>
    <w:rsid w:val="008B0E5A"/>
    <w:rsid w:val="008B1CCE"/>
    <w:rsid w:val="008B2321"/>
    <w:rsid w:val="008B3747"/>
    <w:rsid w:val="008B6237"/>
    <w:rsid w:val="008C0998"/>
    <w:rsid w:val="008C4176"/>
    <w:rsid w:val="008C7412"/>
    <w:rsid w:val="008D5FFE"/>
    <w:rsid w:val="008D7ED6"/>
    <w:rsid w:val="008E2644"/>
    <w:rsid w:val="008E6FA0"/>
    <w:rsid w:val="008E7378"/>
    <w:rsid w:val="008F190E"/>
    <w:rsid w:val="008F2F7C"/>
    <w:rsid w:val="008F369D"/>
    <w:rsid w:val="008F3FDD"/>
    <w:rsid w:val="008F60CB"/>
    <w:rsid w:val="00900621"/>
    <w:rsid w:val="00900B22"/>
    <w:rsid w:val="009014C4"/>
    <w:rsid w:val="00903E88"/>
    <w:rsid w:val="009048B9"/>
    <w:rsid w:val="0091117E"/>
    <w:rsid w:val="00913951"/>
    <w:rsid w:val="00916FD1"/>
    <w:rsid w:val="00917976"/>
    <w:rsid w:val="00924CA4"/>
    <w:rsid w:val="00940CC7"/>
    <w:rsid w:val="00950931"/>
    <w:rsid w:val="009531D7"/>
    <w:rsid w:val="00953417"/>
    <w:rsid w:val="009546F2"/>
    <w:rsid w:val="00955345"/>
    <w:rsid w:val="00955637"/>
    <w:rsid w:val="00960C3E"/>
    <w:rsid w:val="00961E02"/>
    <w:rsid w:val="009624B2"/>
    <w:rsid w:val="00963635"/>
    <w:rsid w:val="00965B71"/>
    <w:rsid w:val="0097224D"/>
    <w:rsid w:val="00974309"/>
    <w:rsid w:val="00975C77"/>
    <w:rsid w:val="00980507"/>
    <w:rsid w:val="009834C5"/>
    <w:rsid w:val="009851CB"/>
    <w:rsid w:val="0098729C"/>
    <w:rsid w:val="009A1EEB"/>
    <w:rsid w:val="009A46D5"/>
    <w:rsid w:val="009A5AD3"/>
    <w:rsid w:val="009A60AE"/>
    <w:rsid w:val="009A6546"/>
    <w:rsid w:val="009B0086"/>
    <w:rsid w:val="009B0C07"/>
    <w:rsid w:val="009B16FF"/>
    <w:rsid w:val="009B1A84"/>
    <w:rsid w:val="009B450E"/>
    <w:rsid w:val="009B47ED"/>
    <w:rsid w:val="009B7B0A"/>
    <w:rsid w:val="009C06F2"/>
    <w:rsid w:val="009C0CD3"/>
    <w:rsid w:val="009D0E04"/>
    <w:rsid w:val="009D14DC"/>
    <w:rsid w:val="009D19DF"/>
    <w:rsid w:val="009D50CF"/>
    <w:rsid w:val="009D7F71"/>
    <w:rsid w:val="009E0301"/>
    <w:rsid w:val="009E057B"/>
    <w:rsid w:val="009E14F8"/>
    <w:rsid w:val="009E1855"/>
    <w:rsid w:val="009E1F4F"/>
    <w:rsid w:val="009E22E8"/>
    <w:rsid w:val="009E3211"/>
    <w:rsid w:val="009E47E8"/>
    <w:rsid w:val="009E681E"/>
    <w:rsid w:val="009F0C33"/>
    <w:rsid w:val="009F3198"/>
    <w:rsid w:val="009F3296"/>
    <w:rsid w:val="009F47C4"/>
    <w:rsid w:val="00A06F6D"/>
    <w:rsid w:val="00A07D61"/>
    <w:rsid w:val="00A14A74"/>
    <w:rsid w:val="00A1627E"/>
    <w:rsid w:val="00A16BDC"/>
    <w:rsid w:val="00A16ECA"/>
    <w:rsid w:val="00A268DC"/>
    <w:rsid w:val="00A27541"/>
    <w:rsid w:val="00A3034B"/>
    <w:rsid w:val="00A31D64"/>
    <w:rsid w:val="00A40D20"/>
    <w:rsid w:val="00A424D5"/>
    <w:rsid w:val="00A445F0"/>
    <w:rsid w:val="00A51023"/>
    <w:rsid w:val="00A529CF"/>
    <w:rsid w:val="00A52E03"/>
    <w:rsid w:val="00A53B17"/>
    <w:rsid w:val="00A53E2E"/>
    <w:rsid w:val="00A55DF5"/>
    <w:rsid w:val="00A605DB"/>
    <w:rsid w:val="00A61DA4"/>
    <w:rsid w:val="00A64568"/>
    <w:rsid w:val="00A6634D"/>
    <w:rsid w:val="00A66CB9"/>
    <w:rsid w:val="00A70260"/>
    <w:rsid w:val="00A77444"/>
    <w:rsid w:val="00A8136A"/>
    <w:rsid w:val="00A8476C"/>
    <w:rsid w:val="00A87D9B"/>
    <w:rsid w:val="00A942B4"/>
    <w:rsid w:val="00A94F38"/>
    <w:rsid w:val="00A95A30"/>
    <w:rsid w:val="00A95D37"/>
    <w:rsid w:val="00A962C3"/>
    <w:rsid w:val="00A96ABE"/>
    <w:rsid w:val="00A97355"/>
    <w:rsid w:val="00A97DB4"/>
    <w:rsid w:val="00AA5ABD"/>
    <w:rsid w:val="00AB0BC1"/>
    <w:rsid w:val="00AB183D"/>
    <w:rsid w:val="00AB2E6D"/>
    <w:rsid w:val="00AB63C0"/>
    <w:rsid w:val="00AC272C"/>
    <w:rsid w:val="00AC7F54"/>
    <w:rsid w:val="00AD0551"/>
    <w:rsid w:val="00AD2149"/>
    <w:rsid w:val="00AD733C"/>
    <w:rsid w:val="00AE2E61"/>
    <w:rsid w:val="00AE54A9"/>
    <w:rsid w:val="00AE5F82"/>
    <w:rsid w:val="00AF28DB"/>
    <w:rsid w:val="00AF2D44"/>
    <w:rsid w:val="00AF35DA"/>
    <w:rsid w:val="00AF37BF"/>
    <w:rsid w:val="00AF3ADD"/>
    <w:rsid w:val="00AF680D"/>
    <w:rsid w:val="00AF72FF"/>
    <w:rsid w:val="00AF78CA"/>
    <w:rsid w:val="00B05C4E"/>
    <w:rsid w:val="00B074B8"/>
    <w:rsid w:val="00B07F0E"/>
    <w:rsid w:val="00B10673"/>
    <w:rsid w:val="00B10C4A"/>
    <w:rsid w:val="00B11397"/>
    <w:rsid w:val="00B13D00"/>
    <w:rsid w:val="00B21632"/>
    <w:rsid w:val="00B230FF"/>
    <w:rsid w:val="00B26D12"/>
    <w:rsid w:val="00B27FC1"/>
    <w:rsid w:val="00B324FF"/>
    <w:rsid w:val="00B33017"/>
    <w:rsid w:val="00B338C5"/>
    <w:rsid w:val="00B35A87"/>
    <w:rsid w:val="00B35AAB"/>
    <w:rsid w:val="00B40D02"/>
    <w:rsid w:val="00B465CD"/>
    <w:rsid w:val="00B50FF3"/>
    <w:rsid w:val="00B51CAF"/>
    <w:rsid w:val="00B52439"/>
    <w:rsid w:val="00B525A8"/>
    <w:rsid w:val="00B542C5"/>
    <w:rsid w:val="00B578B3"/>
    <w:rsid w:val="00B618B5"/>
    <w:rsid w:val="00B625C3"/>
    <w:rsid w:val="00B63B0F"/>
    <w:rsid w:val="00B65A7C"/>
    <w:rsid w:val="00B668BD"/>
    <w:rsid w:val="00B67271"/>
    <w:rsid w:val="00B677AB"/>
    <w:rsid w:val="00B70679"/>
    <w:rsid w:val="00B7087D"/>
    <w:rsid w:val="00B72381"/>
    <w:rsid w:val="00B75223"/>
    <w:rsid w:val="00B76596"/>
    <w:rsid w:val="00B768C2"/>
    <w:rsid w:val="00B81CE1"/>
    <w:rsid w:val="00B81F9C"/>
    <w:rsid w:val="00B8251F"/>
    <w:rsid w:val="00B85CED"/>
    <w:rsid w:val="00B879A4"/>
    <w:rsid w:val="00B95891"/>
    <w:rsid w:val="00B97CAF"/>
    <w:rsid w:val="00BA01B1"/>
    <w:rsid w:val="00BA1D01"/>
    <w:rsid w:val="00BA4744"/>
    <w:rsid w:val="00BA640D"/>
    <w:rsid w:val="00BA7A6E"/>
    <w:rsid w:val="00BB36F5"/>
    <w:rsid w:val="00BB4BAA"/>
    <w:rsid w:val="00BB5950"/>
    <w:rsid w:val="00BC2DD4"/>
    <w:rsid w:val="00BC2EC7"/>
    <w:rsid w:val="00BC599D"/>
    <w:rsid w:val="00BC5A29"/>
    <w:rsid w:val="00BC5F62"/>
    <w:rsid w:val="00BC6946"/>
    <w:rsid w:val="00BD1080"/>
    <w:rsid w:val="00BD13D4"/>
    <w:rsid w:val="00BD1EEC"/>
    <w:rsid w:val="00BD530F"/>
    <w:rsid w:val="00BD6BDE"/>
    <w:rsid w:val="00BD7E61"/>
    <w:rsid w:val="00BD7F5B"/>
    <w:rsid w:val="00BE0642"/>
    <w:rsid w:val="00BE2EF4"/>
    <w:rsid w:val="00BE7944"/>
    <w:rsid w:val="00BF3AAB"/>
    <w:rsid w:val="00C020FE"/>
    <w:rsid w:val="00C043B6"/>
    <w:rsid w:val="00C1028E"/>
    <w:rsid w:val="00C11648"/>
    <w:rsid w:val="00C120E3"/>
    <w:rsid w:val="00C12754"/>
    <w:rsid w:val="00C12AF1"/>
    <w:rsid w:val="00C133A1"/>
    <w:rsid w:val="00C13C98"/>
    <w:rsid w:val="00C16C67"/>
    <w:rsid w:val="00C20883"/>
    <w:rsid w:val="00C22193"/>
    <w:rsid w:val="00C2351A"/>
    <w:rsid w:val="00C359B1"/>
    <w:rsid w:val="00C3641D"/>
    <w:rsid w:val="00C376A2"/>
    <w:rsid w:val="00C3773C"/>
    <w:rsid w:val="00C406A7"/>
    <w:rsid w:val="00C417F0"/>
    <w:rsid w:val="00C43B2D"/>
    <w:rsid w:val="00C503F3"/>
    <w:rsid w:val="00C51EB2"/>
    <w:rsid w:val="00C562C8"/>
    <w:rsid w:val="00C56DC2"/>
    <w:rsid w:val="00C57198"/>
    <w:rsid w:val="00C579DD"/>
    <w:rsid w:val="00C60FC1"/>
    <w:rsid w:val="00C61D79"/>
    <w:rsid w:val="00C62B00"/>
    <w:rsid w:val="00C636BD"/>
    <w:rsid w:val="00C75093"/>
    <w:rsid w:val="00C7685F"/>
    <w:rsid w:val="00C80079"/>
    <w:rsid w:val="00C804A1"/>
    <w:rsid w:val="00C809E7"/>
    <w:rsid w:val="00C83BD2"/>
    <w:rsid w:val="00C84A32"/>
    <w:rsid w:val="00C86240"/>
    <w:rsid w:val="00C86F1A"/>
    <w:rsid w:val="00C87241"/>
    <w:rsid w:val="00C873DC"/>
    <w:rsid w:val="00C93690"/>
    <w:rsid w:val="00C94524"/>
    <w:rsid w:val="00CA05AD"/>
    <w:rsid w:val="00CA2019"/>
    <w:rsid w:val="00CA3A17"/>
    <w:rsid w:val="00CA40E8"/>
    <w:rsid w:val="00CA5A9D"/>
    <w:rsid w:val="00CA6717"/>
    <w:rsid w:val="00CA75F3"/>
    <w:rsid w:val="00CB1862"/>
    <w:rsid w:val="00CB749C"/>
    <w:rsid w:val="00CC07D9"/>
    <w:rsid w:val="00CC2DF4"/>
    <w:rsid w:val="00CC45E2"/>
    <w:rsid w:val="00CC4F16"/>
    <w:rsid w:val="00CD102A"/>
    <w:rsid w:val="00CD6AFD"/>
    <w:rsid w:val="00CD6E98"/>
    <w:rsid w:val="00CE02B3"/>
    <w:rsid w:val="00CE035A"/>
    <w:rsid w:val="00CE1AD2"/>
    <w:rsid w:val="00CE2908"/>
    <w:rsid w:val="00CF2F0F"/>
    <w:rsid w:val="00CF4F4A"/>
    <w:rsid w:val="00CF54E9"/>
    <w:rsid w:val="00CF586E"/>
    <w:rsid w:val="00CF5EA4"/>
    <w:rsid w:val="00D00B8A"/>
    <w:rsid w:val="00D0381A"/>
    <w:rsid w:val="00D050DA"/>
    <w:rsid w:val="00D053BB"/>
    <w:rsid w:val="00D053DC"/>
    <w:rsid w:val="00D07283"/>
    <w:rsid w:val="00D1054B"/>
    <w:rsid w:val="00D113F2"/>
    <w:rsid w:val="00D11C96"/>
    <w:rsid w:val="00D13CE5"/>
    <w:rsid w:val="00D15427"/>
    <w:rsid w:val="00D15A11"/>
    <w:rsid w:val="00D15EDD"/>
    <w:rsid w:val="00D1655F"/>
    <w:rsid w:val="00D17C64"/>
    <w:rsid w:val="00D20064"/>
    <w:rsid w:val="00D20AD5"/>
    <w:rsid w:val="00D24626"/>
    <w:rsid w:val="00D267AE"/>
    <w:rsid w:val="00D27089"/>
    <w:rsid w:val="00D30FE9"/>
    <w:rsid w:val="00D36040"/>
    <w:rsid w:val="00D409D1"/>
    <w:rsid w:val="00D478A6"/>
    <w:rsid w:val="00D479D5"/>
    <w:rsid w:val="00D47B42"/>
    <w:rsid w:val="00D55342"/>
    <w:rsid w:val="00D60A1E"/>
    <w:rsid w:val="00D613DB"/>
    <w:rsid w:val="00D613F0"/>
    <w:rsid w:val="00D64F7F"/>
    <w:rsid w:val="00D67F90"/>
    <w:rsid w:val="00D851F7"/>
    <w:rsid w:val="00D93DD3"/>
    <w:rsid w:val="00D95B1B"/>
    <w:rsid w:val="00DA3769"/>
    <w:rsid w:val="00DA4831"/>
    <w:rsid w:val="00DA64FD"/>
    <w:rsid w:val="00DA693E"/>
    <w:rsid w:val="00DB0D2C"/>
    <w:rsid w:val="00DB2D29"/>
    <w:rsid w:val="00DB7C04"/>
    <w:rsid w:val="00DC0C2C"/>
    <w:rsid w:val="00DC1B76"/>
    <w:rsid w:val="00DC391D"/>
    <w:rsid w:val="00DC5371"/>
    <w:rsid w:val="00DC5F76"/>
    <w:rsid w:val="00DC7973"/>
    <w:rsid w:val="00DC7A96"/>
    <w:rsid w:val="00DD0755"/>
    <w:rsid w:val="00DD26CF"/>
    <w:rsid w:val="00DD43DD"/>
    <w:rsid w:val="00DD5C2E"/>
    <w:rsid w:val="00DE44E2"/>
    <w:rsid w:val="00DF3C9C"/>
    <w:rsid w:val="00DF75E5"/>
    <w:rsid w:val="00E04F8D"/>
    <w:rsid w:val="00E11ABC"/>
    <w:rsid w:val="00E13A32"/>
    <w:rsid w:val="00E158F6"/>
    <w:rsid w:val="00E177B1"/>
    <w:rsid w:val="00E17A6F"/>
    <w:rsid w:val="00E17E59"/>
    <w:rsid w:val="00E20CD9"/>
    <w:rsid w:val="00E21DD7"/>
    <w:rsid w:val="00E22997"/>
    <w:rsid w:val="00E251DB"/>
    <w:rsid w:val="00E2709C"/>
    <w:rsid w:val="00E336E4"/>
    <w:rsid w:val="00E36834"/>
    <w:rsid w:val="00E373AA"/>
    <w:rsid w:val="00E4420A"/>
    <w:rsid w:val="00E4553A"/>
    <w:rsid w:val="00E45A7A"/>
    <w:rsid w:val="00E46772"/>
    <w:rsid w:val="00E47739"/>
    <w:rsid w:val="00E56D70"/>
    <w:rsid w:val="00E57507"/>
    <w:rsid w:val="00E621CD"/>
    <w:rsid w:val="00E62721"/>
    <w:rsid w:val="00E62792"/>
    <w:rsid w:val="00E63F4C"/>
    <w:rsid w:val="00E6418A"/>
    <w:rsid w:val="00E67352"/>
    <w:rsid w:val="00E73F19"/>
    <w:rsid w:val="00E771ED"/>
    <w:rsid w:val="00E8209D"/>
    <w:rsid w:val="00E82E18"/>
    <w:rsid w:val="00E840FD"/>
    <w:rsid w:val="00E852DB"/>
    <w:rsid w:val="00E85AD9"/>
    <w:rsid w:val="00E9050E"/>
    <w:rsid w:val="00E91606"/>
    <w:rsid w:val="00E96C47"/>
    <w:rsid w:val="00E97C52"/>
    <w:rsid w:val="00EA46BD"/>
    <w:rsid w:val="00EB1593"/>
    <w:rsid w:val="00EB17C1"/>
    <w:rsid w:val="00EB54A5"/>
    <w:rsid w:val="00EB7B55"/>
    <w:rsid w:val="00EC0F25"/>
    <w:rsid w:val="00EC6430"/>
    <w:rsid w:val="00ED373C"/>
    <w:rsid w:val="00ED48F8"/>
    <w:rsid w:val="00ED4E1C"/>
    <w:rsid w:val="00ED52BC"/>
    <w:rsid w:val="00ED5C41"/>
    <w:rsid w:val="00EF1126"/>
    <w:rsid w:val="00EF2DCC"/>
    <w:rsid w:val="00EF7976"/>
    <w:rsid w:val="00EF7B39"/>
    <w:rsid w:val="00EF7E02"/>
    <w:rsid w:val="00F0175F"/>
    <w:rsid w:val="00F02E9B"/>
    <w:rsid w:val="00F0340C"/>
    <w:rsid w:val="00F04675"/>
    <w:rsid w:val="00F05F65"/>
    <w:rsid w:val="00F077E5"/>
    <w:rsid w:val="00F15DF8"/>
    <w:rsid w:val="00F21727"/>
    <w:rsid w:val="00F303E1"/>
    <w:rsid w:val="00F30BF2"/>
    <w:rsid w:val="00F319E5"/>
    <w:rsid w:val="00F31A07"/>
    <w:rsid w:val="00F40140"/>
    <w:rsid w:val="00F42B7E"/>
    <w:rsid w:val="00F44644"/>
    <w:rsid w:val="00F4771C"/>
    <w:rsid w:val="00F60397"/>
    <w:rsid w:val="00F629D2"/>
    <w:rsid w:val="00F63AB2"/>
    <w:rsid w:val="00F64159"/>
    <w:rsid w:val="00F64531"/>
    <w:rsid w:val="00F66A6F"/>
    <w:rsid w:val="00F73FBB"/>
    <w:rsid w:val="00F74241"/>
    <w:rsid w:val="00F75F0E"/>
    <w:rsid w:val="00F7766F"/>
    <w:rsid w:val="00F8009F"/>
    <w:rsid w:val="00F86FE5"/>
    <w:rsid w:val="00F904FD"/>
    <w:rsid w:val="00F90A8C"/>
    <w:rsid w:val="00F90A9E"/>
    <w:rsid w:val="00F94E65"/>
    <w:rsid w:val="00F9530B"/>
    <w:rsid w:val="00F95792"/>
    <w:rsid w:val="00F96908"/>
    <w:rsid w:val="00FA2D1A"/>
    <w:rsid w:val="00FB01E5"/>
    <w:rsid w:val="00FB5867"/>
    <w:rsid w:val="00FC6EC4"/>
    <w:rsid w:val="00FC7559"/>
    <w:rsid w:val="00FC7937"/>
    <w:rsid w:val="00FC7C7C"/>
    <w:rsid w:val="00FD1208"/>
    <w:rsid w:val="00FD31F1"/>
    <w:rsid w:val="00FD46AC"/>
    <w:rsid w:val="00FD4B50"/>
    <w:rsid w:val="00FD4D8A"/>
    <w:rsid w:val="00FD61D1"/>
    <w:rsid w:val="00FE6440"/>
    <w:rsid w:val="00FE6C30"/>
    <w:rsid w:val="00FE7F4F"/>
    <w:rsid w:val="00FF052A"/>
    <w:rsid w:val="00FF0E64"/>
    <w:rsid w:val="00FF446C"/>
    <w:rsid w:val="01CACC0E"/>
    <w:rsid w:val="01CDB723"/>
    <w:rsid w:val="0240595D"/>
    <w:rsid w:val="02F99C04"/>
    <w:rsid w:val="04552899"/>
    <w:rsid w:val="049BC07B"/>
    <w:rsid w:val="05C40808"/>
    <w:rsid w:val="06EE67BE"/>
    <w:rsid w:val="0759C083"/>
    <w:rsid w:val="07C1DB08"/>
    <w:rsid w:val="0832F000"/>
    <w:rsid w:val="083F78AA"/>
    <w:rsid w:val="096CAC60"/>
    <w:rsid w:val="09DB651D"/>
    <w:rsid w:val="0A209633"/>
    <w:rsid w:val="0B21105E"/>
    <w:rsid w:val="0BA43335"/>
    <w:rsid w:val="0C2CC276"/>
    <w:rsid w:val="0C708D6B"/>
    <w:rsid w:val="0CB98048"/>
    <w:rsid w:val="0ECDC958"/>
    <w:rsid w:val="0EE26628"/>
    <w:rsid w:val="0F03352F"/>
    <w:rsid w:val="0F5D62F5"/>
    <w:rsid w:val="1043C051"/>
    <w:rsid w:val="10F300D6"/>
    <w:rsid w:val="111B09FE"/>
    <w:rsid w:val="1138CB42"/>
    <w:rsid w:val="118B283E"/>
    <w:rsid w:val="1249ABC7"/>
    <w:rsid w:val="12AB8F34"/>
    <w:rsid w:val="13C8E5A6"/>
    <w:rsid w:val="13CDF58F"/>
    <w:rsid w:val="1423C57F"/>
    <w:rsid w:val="145949F8"/>
    <w:rsid w:val="14F865B2"/>
    <w:rsid w:val="15505B52"/>
    <w:rsid w:val="16C08D86"/>
    <w:rsid w:val="1778205C"/>
    <w:rsid w:val="190BC690"/>
    <w:rsid w:val="19F4297F"/>
    <w:rsid w:val="1BEF79FA"/>
    <w:rsid w:val="1C2AD2CB"/>
    <w:rsid w:val="1C328E1C"/>
    <w:rsid w:val="1C42223E"/>
    <w:rsid w:val="1C542B28"/>
    <w:rsid w:val="1D249F07"/>
    <w:rsid w:val="1E0E0E9B"/>
    <w:rsid w:val="1E95965F"/>
    <w:rsid w:val="1F523617"/>
    <w:rsid w:val="204EB0C7"/>
    <w:rsid w:val="22CDB3AA"/>
    <w:rsid w:val="235DC237"/>
    <w:rsid w:val="23D0218D"/>
    <w:rsid w:val="242C784B"/>
    <w:rsid w:val="2446755A"/>
    <w:rsid w:val="24F0508C"/>
    <w:rsid w:val="252317C9"/>
    <w:rsid w:val="2583A488"/>
    <w:rsid w:val="25FE46B5"/>
    <w:rsid w:val="264827F7"/>
    <w:rsid w:val="2787388A"/>
    <w:rsid w:val="2A2DE84C"/>
    <w:rsid w:val="2AAD51AC"/>
    <w:rsid w:val="2B2BB92E"/>
    <w:rsid w:val="2B5E588D"/>
    <w:rsid w:val="2C338D1A"/>
    <w:rsid w:val="2CA0C1A0"/>
    <w:rsid w:val="2CF790F0"/>
    <w:rsid w:val="2D31CC32"/>
    <w:rsid w:val="2DDE1DEB"/>
    <w:rsid w:val="2E72EECA"/>
    <w:rsid w:val="2F7F49FE"/>
    <w:rsid w:val="30643698"/>
    <w:rsid w:val="31171CE8"/>
    <w:rsid w:val="313DDB98"/>
    <w:rsid w:val="314649C2"/>
    <w:rsid w:val="3168B598"/>
    <w:rsid w:val="3218C492"/>
    <w:rsid w:val="33151E86"/>
    <w:rsid w:val="34D23359"/>
    <w:rsid w:val="34E799F1"/>
    <w:rsid w:val="369FE328"/>
    <w:rsid w:val="378890EF"/>
    <w:rsid w:val="37A46B6A"/>
    <w:rsid w:val="381DAC77"/>
    <w:rsid w:val="383C9949"/>
    <w:rsid w:val="39BA9606"/>
    <w:rsid w:val="3A02BA56"/>
    <w:rsid w:val="3A27DEF4"/>
    <w:rsid w:val="3A54C8E4"/>
    <w:rsid w:val="3B504BFF"/>
    <w:rsid w:val="3BAB1C6A"/>
    <w:rsid w:val="3C0FB081"/>
    <w:rsid w:val="3C7C0938"/>
    <w:rsid w:val="3C84F415"/>
    <w:rsid w:val="3CD3BA1E"/>
    <w:rsid w:val="3E1FC76A"/>
    <w:rsid w:val="3E8E5E12"/>
    <w:rsid w:val="3F1EBABF"/>
    <w:rsid w:val="3F450B65"/>
    <w:rsid w:val="4044A9CB"/>
    <w:rsid w:val="40774632"/>
    <w:rsid w:val="409B15D6"/>
    <w:rsid w:val="4119825A"/>
    <w:rsid w:val="411DD4E0"/>
    <w:rsid w:val="414538BE"/>
    <w:rsid w:val="41A4A4F3"/>
    <w:rsid w:val="42354165"/>
    <w:rsid w:val="427CBA1A"/>
    <w:rsid w:val="43E575D8"/>
    <w:rsid w:val="44524EBA"/>
    <w:rsid w:val="45071DAC"/>
    <w:rsid w:val="4512443C"/>
    <w:rsid w:val="451624E7"/>
    <w:rsid w:val="45566790"/>
    <w:rsid w:val="4694B2AF"/>
    <w:rsid w:val="46C2E59F"/>
    <w:rsid w:val="4762C1FF"/>
    <w:rsid w:val="47B0A04B"/>
    <w:rsid w:val="47F154AE"/>
    <w:rsid w:val="488B7231"/>
    <w:rsid w:val="48F33BEB"/>
    <w:rsid w:val="493DA198"/>
    <w:rsid w:val="4A2BCA81"/>
    <w:rsid w:val="4A74D588"/>
    <w:rsid w:val="4AF99154"/>
    <w:rsid w:val="4B318DD9"/>
    <w:rsid w:val="4C615201"/>
    <w:rsid w:val="4C974892"/>
    <w:rsid w:val="4CFCA282"/>
    <w:rsid w:val="4D8340F4"/>
    <w:rsid w:val="4E2A8952"/>
    <w:rsid w:val="4E798874"/>
    <w:rsid w:val="4EA8A772"/>
    <w:rsid w:val="4F4F6C5C"/>
    <w:rsid w:val="4FAB928A"/>
    <w:rsid w:val="4FDA0E81"/>
    <w:rsid w:val="50B1CE90"/>
    <w:rsid w:val="50BA2D68"/>
    <w:rsid w:val="50EB4C84"/>
    <w:rsid w:val="51F5FC0C"/>
    <w:rsid w:val="52AB6514"/>
    <w:rsid w:val="538EA83F"/>
    <w:rsid w:val="549BAE33"/>
    <w:rsid w:val="54CBC816"/>
    <w:rsid w:val="54DA60D6"/>
    <w:rsid w:val="5580C9A4"/>
    <w:rsid w:val="562F4783"/>
    <w:rsid w:val="56EADAC9"/>
    <w:rsid w:val="57A88480"/>
    <w:rsid w:val="58105BB2"/>
    <w:rsid w:val="5843EB65"/>
    <w:rsid w:val="58E031A6"/>
    <w:rsid w:val="58F75B91"/>
    <w:rsid w:val="5A080E77"/>
    <w:rsid w:val="5AD24A1F"/>
    <w:rsid w:val="5ADED1DA"/>
    <w:rsid w:val="5B29266D"/>
    <w:rsid w:val="5C022851"/>
    <w:rsid w:val="5CFE7B55"/>
    <w:rsid w:val="5D207556"/>
    <w:rsid w:val="5D2F7AAB"/>
    <w:rsid w:val="5D74434C"/>
    <w:rsid w:val="5DB23461"/>
    <w:rsid w:val="5DC335E2"/>
    <w:rsid w:val="5E11B44C"/>
    <w:rsid w:val="5F089E51"/>
    <w:rsid w:val="5F1BD6FA"/>
    <w:rsid w:val="5F85DF86"/>
    <w:rsid w:val="5F9BA894"/>
    <w:rsid w:val="60E44069"/>
    <w:rsid w:val="614948FB"/>
    <w:rsid w:val="61A386F8"/>
    <w:rsid w:val="61CF56EA"/>
    <w:rsid w:val="61E9551C"/>
    <w:rsid w:val="62F3FCAB"/>
    <w:rsid w:val="63EA0E09"/>
    <w:rsid w:val="63FE2C1B"/>
    <w:rsid w:val="6401AB21"/>
    <w:rsid w:val="64D101B6"/>
    <w:rsid w:val="6511BC1C"/>
    <w:rsid w:val="654F86E4"/>
    <w:rsid w:val="658C305E"/>
    <w:rsid w:val="65B89921"/>
    <w:rsid w:val="66172964"/>
    <w:rsid w:val="6697C9C4"/>
    <w:rsid w:val="669FEBB7"/>
    <w:rsid w:val="66DD2A57"/>
    <w:rsid w:val="66E912D4"/>
    <w:rsid w:val="6795FEC6"/>
    <w:rsid w:val="67B36196"/>
    <w:rsid w:val="690C32E0"/>
    <w:rsid w:val="694AFFEE"/>
    <w:rsid w:val="6A574699"/>
    <w:rsid w:val="6A924EEB"/>
    <w:rsid w:val="6AD168D5"/>
    <w:rsid w:val="6C144033"/>
    <w:rsid w:val="6DE22840"/>
    <w:rsid w:val="6F571BB4"/>
    <w:rsid w:val="706D002F"/>
    <w:rsid w:val="70C8705F"/>
    <w:rsid w:val="720C5B7C"/>
    <w:rsid w:val="7246F3FB"/>
    <w:rsid w:val="72EA4E96"/>
    <w:rsid w:val="748E6040"/>
    <w:rsid w:val="748E8ED0"/>
    <w:rsid w:val="75563A09"/>
    <w:rsid w:val="75D12AF3"/>
    <w:rsid w:val="77021BFD"/>
    <w:rsid w:val="77350D62"/>
    <w:rsid w:val="77547B9D"/>
    <w:rsid w:val="775E34CE"/>
    <w:rsid w:val="78D0848B"/>
    <w:rsid w:val="78F32954"/>
    <w:rsid w:val="78FD8BB5"/>
    <w:rsid w:val="790264A5"/>
    <w:rsid w:val="790BCF9C"/>
    <w:rsid w:val="7955C3A1"/>
    <w:rsid w:val="79F39E6E"/>
    <w:rsid w:val="7A12EBE2"/>
    <w:rsid w:val="7A479A93"/>
    <w:rsid w:val="7AD103B9"/>
    <w:rsid w:val="7AE4FA3B"/>
    <w:rsid w:val="7BD8D377"/>
    <w:rsid w:val="7C54FD79"/>
    <w:rsid w:val="7CD5F90C"/>
    <w:rsid w:val="7D5763EE"/>
    <w:rsid w:val="7D6532D1"/>
    <w:rsid w:val="7FB2267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82905"/>
  <w15:docId w15:val="{1F0F298F-5488-4E81-A4AF-4E4DDE11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208"/>
    <w:pPr>
      <w:spacing w:before="100" w:after="100" w:line="240" w:lineRule="exact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9B1"/>
    <w:pPr>
      <w:keepNext/>
      <w:keepLines/>
      <w:spacing w:before="600"/>
      <w:outlineLvl w:val="0"/>
    </w:pPr>
    <w:rPr>
      <w:rFonts w:eastAsiaTheme="majorEastAsia" w:cstheme="majorBidi"/>
      <w:b/>
      <w:bCs/>
      <w:color w:val="7DBA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9B1"/>
    <w:pPr>
      <w:keepNext/>
      <w:keepLines/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9B1"/>
    <w:pPr>
      <w:keepNext/>
      <w:keepLines/>
      <w:spacing w:before="200" w:after="4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59B1"/>
    <w:pPr>
      <w:tabs>
        <w:tab w:val="center" w:pos="4320"/>
        <w:tab w:val="right" w:pos="8640"/>
      </w:tabs>
      <w:spacing w:before="0" w:after="0" w:line="240" w:lineRule="auto"/>
    </w:pPr>
    <w:rPr>
      <w:rFonts w:asciiTheme="minorHAnsi" w:hAnsiTheme="minorHAnsi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C359B1"/>
  </w:style>
  <w:style w:type="paragraph" w:styleId="Footer">
    <w:name w:val="footer"/>
    <w:basedOn w:val="Normal"/>
    <w:link w:val="FooterChar"/>
    <w:uiPriority w:val="99"/>
    <w:unhideWhenUsed/>
    <w:rsid w:val="00C359B1"/>
    <w:pPr>
      <w:tabs>
        <w:tab w:val="center" w:pos="4320"/>
        <w:tab w:val="right" w:pos="8640"/>
      </w:tabs>
      <w:spacing w:before="0" w:after="0" w:line="240" w:lineRule="auto"/>
    </w:pPr>
    <w:rPr>
      <w:rFonts w:asciiTheme="minorHAnsi" w:hAnsiTheme="minorHAnsi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359B1"/>
  </w:style>
  <w:style w:type="character" w:customStyle="1" w:styleId="Heading1Char">
    <w:name w:val="Heading 1 Char"/>
    <w:basedOn w:val="DefaultParagraphFont"/>
    <w:link w:val="Heading1"/>
    <w:uiPriority w:val="9"/>
    <w:rsid w:val="00C359B1"/>
    <w:rPr>
      <w:rFonts w:ascii="Arial" w:eastAsiaTheme="majorEastAsia" w:hAnsi="Arial" w:cstheme="majorBidi"/>
      <w:b/>
      <w:bCs/>
      <w:color w:val="7DBA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59B1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359B1"/>
    <w:rPr>
      <w:rFonts w:ascii="Arial" w:eastAsiaTheme="majorEastAsia" w:hAnsi="Arial" w:cstheme="majorBidi"/>
      <w:b/>
      <w:bCs/>
      <w:sz w:val="20"/>
    </w:rPr>
  </w:style>
  <w:style w:type="table" w:styleId="TableGrid">
    <w:name w:val="Table Grid"/>
    <w:basedOn w:val="TableNormal"/>
    <w:uiPriority w:val="59"/>
    <w:rsid w:val="00C35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2D29"/>
    <w:pPr>
      <w:spacing w:before="0"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D29"/>
    <w:rPr>
      <w:rFonts w:ascii="Lucida Grande" w:hAnsi="Lucida Grande" w:cs="Lucida Grande"/>
      <w:sz w:val="18"/>
      <w:szCs w:val="18"/>
    </w:rPr>
  </w:style>
  <w:style w:type="paragraph" w:customStyle="1" w:styleId="Bullet">
    <w:name w:val="Bullet"/>
    <w:basedOn w:val="Normal"/>
    <w:qFormat/>
    <w:rsid w:val="000263E2"/>
    <w:pPr>
      <w:numPr>
        <w:numId w:val="2"/>
      </w:numPr>
      <w:spacing w:before="0" w:after="120" w:line="240" w:lineRule="auto"/>
    </w:pPr>
    <w:rPr>
      <w:rFonts w:eastAsiaTheme="minorHAnsi" w:cstheme="minorHAnsi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05C4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14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lang w:val="en-AU" w:eastAsia="en-AU"/>
    </w:rPr>
  </w:style>
  <w:style w:type="table" w:styleId="GridTable5Dark-Accent6">
    <w:name w:val="Grid Table 5 Dark Accent 6"/>
    <w:basedOn w:val="TableNormal"/>
    <w:uiPriority w:val="50"/>
    <w:rsid w:val="007C49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A16EC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BA1D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Ward\Documents\1%20-%20Administration\00%20-%20Compliance\Timetables\2017%20-%20Semester%201\Timetab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363f131b-4af0-4a66-9de1-3f50ca42dcc1" xsi:nil="true"/>
    <lcf76f155ced4ddcb4097134ff3c332f xmlns="1e774ceb-dd0d-4965-bc86-3e314450e13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42C543BBD7849899095302BC0167D" ma:contentTypeVersion="10" ma:contentTypeDescription="Create a new document." ma:contentTypeScope="" ma:versionID="739b271cbe682c22b1afe798abde8ec2">
  <xsd:schema xmlns:xsd="http://www.w3.org/2001/XMLSchema" xmlns:xs="http://www.w3.org/2001/XMLSchema" xmlns:p="http://schemas.microsoft.com/office/2006/metadata/properties" xmlns:ns2="5f9a2178-9cef-471f-be08-1d13262a2f1b" xmlns:ns3="1e774ceb-dd0d-4965-bc86-3e314450e135" xmlns:ns4="363f131b-4af0-4a66-9de1-3f50ca42dcc1" targetNamespace="http://schemas.microsoft.com/office/2006/metadata/properties" ma:root="true" ma:fieldsID="be080bbebe29b87a29aeaa3fc5f138d1" ns2:_="" ns3:_="" ns4:_="">
    <xsd:import namespace="5f9a2178-9cef-471f-be08-1d13262a2f1b"/>
    <xsd:import namespace="1e774ceb-dd0d-4965-bc86-3e314450e135"/>
    <xsd:import namespace="363f131b-4af0-4a66-9de1-3f50ca42dcc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a2178-9cef-471f-be08-1d13262a2f1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74ceb-dd0d-4965-bc86-3e314450e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bc2fe7-373b-4481-8641-e4ac488d5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f131b-4af0-4a66-9de1-3f50ca42dcc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49a1e4-2d5d-495a-8124-9bb9d5b34b69}" ma:internalName="TaxCatchAll" ma:showField="CatchAllData" ma:web="5f9a2178-9cef-471f-be08-1d13262a2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8C42C9-F6E6-45CC-92E0-36F7524A8DF4}">
  <ds:schemaRefs>
    <ds:schemaRef ds:uri="http://schemas.microsoft.com/office/2006/metadata/properties"/>
    <ds:schemaRef ds:uri="363f131b-4af0-4a66-9de1-3f50ca42dcc1"/>
    <ds:schemaRef ds:uri="1e774ceb-dd0d-4965-bc86-3e314450e13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61A3C1-0CE9-4FBE-A957-202316E798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36D886-A974-408F-8042-96A5C9270E5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C91C1ED-1C1A-44BA-8BF6-95B624AD3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9a2178-9cef-471f-be08-1d13262a2f1b"/>
    <ds:schemaRef ds:uri="1e774ceb-dd0d-4965-bc86-3e314450e135"/>
    <ds:schemaRef ds:uri="363f131b-4af0-4a66-9de1-3f50ca42dc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0663b86-f2b7-4b32-b286-17269b5dc83f}" enabled="1" method="Standard" siteId="{19537222-55d7-4581-84fb-c2da6e835c7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Timetable Template</Template>
  <TotalTime>1</TotalTime>
  <Pages>1</Pages>
  <Words>278</Words>
  <Characters>1591</Characters>
  <Application>Microsoft Office Word</Application>
  <DocSecurity>0</DocSecurity>
  <Lines>13</Lines>
  <Paragraphs>3</Paragraphs>
  <ScaleCrop>false</ScaleCrop>
  <Company>Hunter TAFE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</dc:creator>
  <cp:keywords/>
  <cp:lastModifiedBy>Jennifer Agustin</cp:lastModifiedBy>
  <cp:revision>32</cp:revision>
  <cp:lastPrinted>2025-10-14T15:08:00Z</cp:lastPrinted>
  <dcterms:created xsi:type="dcterms:W3CDTF">2026-02-17T05:06:00Z</dcterms:created>
  <dcterms:modified xsi:type="dcterms:W3CDTF">2026-07-16T21:04:00Z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0x0101005FF42C543BBD7849899095302BC0167D</vt:lpwstr>
  </property>
  <property fmtid="{D5CDD505-2E9C-101B-9397-08002B2CF9AE}" pid="3" name="MSIP_Label_1124e982-4ed1-4819-8c70-4a27f3d38393_Enabled">
    <vt:lpwstr>true</vt:lpwstr>
  </property>
  <property fmtid="{D5CDD505-2E9C-101B-9397-08002B2CF9AE}" pid="4" name="MSIP_Label_1124e982-4ed1-4819-8c70-4a27f3d38393_SetDate">
    <vt:lpwstr>2020-08-03T02:29:19Z</vt:lpwstr>
  </property>
  <property fmtid="{D5CDD505-2E9C-101B-9397-08002B2CF9AE}" pid="5" name="MSIP_Label_1124e982-4ed1-4819-8c70-4a27f3d38393_Method">
    <vt:lpwstr>Standard</vt:lpwstr>
  </property>
  <property fmtid="{D5CDD505-2E9C-101B-9397-08002B2CF9AE}" pid="6" name="MSIP_Label_1124e982-4ed1-4819-8c70-4a27f3d38393_Name">
    <vt:lpwstr>No DLM Required</vt:lpwstr>
  </property>
  <property fmtid="{D5CDD505-2E9C-101B-9397-08002B2CF9AE}" pid="7" name="MSIP_Label_1124e982-4ed1-4819-8c70-4a27f3d38393_SiteId">
    <vt:lpwstr>19537222-55d7-4581-84fb-c2da6e835c74</vt:lpwstr>
  </property>
  <property fmtid="{D5CDD505-2E9C-101B-9397-08002B2CF9AE}" pid="8" name="MSIP_Label_1124e982-4ed1-4819-8c70-4a27f3d38393_ActionId">
    <vt:lpwstr>a8c0870f-6cad-4ab3-b217-000014e7bed7</vt:lpwstr>
  </property>
  <property fmtid="{D5CDD505-2E9C-101B-9397-08002B2CF9AE}" pid="9" name="MSIP_Label_1124e982-4ed1-4819-8c70-4a27f3d38393_ContentBits">
    <vt:lpwstr>0</vt:lpwstr>
  </property>
  <property fmtid="{D5CDD505-2E9C-101B-9397-08002B2CF9AE}" pid="10" name="MediaServiceImageTags">
    <vt:lpwstr/>
  </property>
</Properties>
</file>