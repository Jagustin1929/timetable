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3"/>
        <w:tblW w:w="15065" w:type="dxa"/>
        <w:tblLayout w:type="fixed"/>
        <w:tblLook w:val="04A0" w:firstRow="1" w:lastRow="0" w:firstColumn="1" w:lastColumn="0" w:noHBand="0" w:noVBand="1"/>
      </w:tblPr>
      <w:tblGrid>
        <w:gridCol w:w="2640"/>
        <w:gridCol w:w="1824"/>
        <w:gridCol w:w="2269"/>
        <w:gridCol w:w="4498"/>
        <w:gridCol w:w="1161"/>
        <w:gridCol w:w="1353"/>
        <w:gridCol w:w="1320"/>
      </w:tblGrid>
      <w:tr w:rsidR="00110345" w:rsidRPr="008679A9" w14:paraId="75493ED1" w14:textId="77777777" w:rsidTr="746F5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4" w:type="dxa"/>
            <w:gridSpan w:val="2"/>
            <w:noWrap/>
            <w:hideMark/>
          </w:tcPr>
          <w:p w14:paraId="3F119F91" w14:textId="77777777" w:rsidR="00110345" w:rsidRPr="004B7DF1" w:rsidRDefault="00110345" w:rsidP="007C2169">
            <w:pPr>
              <w:jc w:val="center"/>
              <w:rPr>
                <w:rFonts w:asciiTheme="majorHAnsi" w:eastAsia="Times New Roman" w:hAnsiTheme="majorHAnsi" w:cstheme="majorHAnsi"/>
                <w:b w:val="0"/>
                <w:bCs w:val="0"/>
                <w:lang w:val="en-AU" w:eastAsia="en-AU"/>
              </w:rPr>
            </w:pPr>
            <w:r w:rsidRPr="004B7DF1">
              <w:rPr>
                <w:rFonts w:asciiTheme="majorHAnsi" w:eastAsia="Times New Roman" w:hAnsiTheme="majorHAnsi" w:cstheme="majorHAnsi"/>
                <w:lang w:val="en-AU" w:eastAsia="en-AU"/>
              </w:rPr>
              <w:t>Day and Room</w:t>
            </w:r>
          </w:p>
        </w:tc>
        <w:tc>
          <w:tcPr>
            <w:tcW w:w="2269" w:type="dxa"/>
          </w:tcPr>
          <w:p w14:paraId="222354BF" w14:textId="77777777" w:rsidR="00110345" w:rsidRPr="004B7DF1" w:rsidRDefault="00110345" w:rsidP="007C21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lang w:val="en-AU" w:eastAsia="en-AU"/>
              </w:rPr>
            </w:pPr>
            <w:r w:rsidRPr="004B7DF1">
              <w:rPr>
                <w:rFonts w:asciiTheme="majorHAnsi" w:eastAsia="Times New Roman" w:hAnsiTheme="majorHAnsi" w:cstheme="majorHAnsi"/>
                <w:lang w:val="en-AU" w:eastAsia="en-AU"/>
              </w:rPr>
              <w:t>Time</w:t>
            </w:r>
          </w:p>
        </w:tc>
        <w:tc>
          <w:tcPr>
            <w:tcW w:w="4498" w:type="dxa"/>
            <w:noWrap/>
            <w:hideMark/>
          </w:tcPr>
          <w:p w14:paraId="4076D969" w14:textId="77777777" w:rsidR="00110345" w:rsidRPr="004B7DF1" w:rsidRDefault="00110345" w:rsidP="007C21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lang w:val="en-AU" w:eastAsia="en-AU"/>
              </w:rPr>
            </w:pPr>
            <w:r w:rsidRPr="004B7DF1">
              <w:rPr>
                <w:rFonts w:asciiTheme="majorHAnsi" w:eastAsia="Times New Roman" w:hAnsiTheme="majorHAnsi" w:cstheme="majorHAnsi"/>
                <w:lang w:val="en-AU" w:eastAsia="en-AU"/>
              </w:rPr>
              <w:t>Unit of Competency</w:t>
            </w:r>
          </w:p>
        </w:tc>
        <w:tc>
          <w:tcPr>
            <w:tcW w:w="1161" w:type="dxa"/>
          </w:tcPr>
          <w:p w14:paraId="2A7F6990" w14:textId="77777777" w:rsidR="00110345" w:rsidRPr="004B7DF1" w:rsidRDefault="00110345" w:rsidP="007C21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lang w:val="en-AU" w:eastAsia="en-AU"/>
              </w:rPr>
            </w:pPr>
            <w:r w:rsidRPr="004B7DF1">
              <w:rPr>
                <w:rFonts w:asciiTheme="majorHAnsi" w:eastAsia="Times New Roman" w:hAnsiTheme="majorHAnsi" w:cstheme="majorHAnsi"/>
                <w:lang w:val="en-AU" w:eastAsia="en-AU"/>
              </w:rPr>
              <w:t>Week of Study</w:t>
            </w:r>
          </w:p>
        </w:tc>
        <w:tc>
          <w:tcPr>
            <w:tcW w:w="1353" w:type="dxa"/>
            <w:noWrap/>
            <w:hideMark/>
          </w:tcPr>
          <w:p w14:paraId="750179AC" w14:textId="77777777" w:rsidR="00110345" w:rsidRPr="004B7DF1" w:rsidRDefault="00110345" w:rsidP="007C21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lang w:val="en-AU" w:eastAsia="en-AU"/>
              </w:rPr>
            </w:pPr>
            <w:r w:rsidRPr="004B7DF1">
              <w:rPr>
                <w:rFonts w:asciiTheme="majorHAnsi" w:eastAsia="Times New Roman" w:hAnsiTheme="majorHAnsi" w:cstheme="majorHAnsi"/>
                <w:lang w:val="en-AU" w:eastAsia="en-AU"/>
              </w:rPr>
              <w:t>Date of Study</w:t>
            </w:r>
          </w:p>
        </w:tc>
        <w:tc>
          <w:tcPr>
            <w:tcW w:w="1320" w:type="dxa"/>
          </w:tcPr>
          <w:p w14:paraId="54A5BCCF" w14:textId="77777777" w:rsidR="00110345" w:rsidRPr="004B7DF1" w:rsidRDefault="00110345" w:rsidP="007C21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lang w:val="en-AU" w:eastAsia="en-AU"/>
              </w:rPr>
            </w:pPr>
            <w:r w:rsidRPr="004B7DF1">
              <w:rPr>
                <w:rFonts w:asciiTheme="majorHAnsi" w:eastAsia="Times New Roman" w:hAnsiTheme="majorHAnsi" w:cstheme="majorHAnsi"/>
                <w:lang w:val="en-AU" w:eastAsia="en-AU"/>
              </w:rPr>
              <w:t>Teacher</w:t>
            </w:r>
          </w:p>
        </w:tc>
      </w:tr>
      <w:tr w:rsidR="00194C95" w:rsidRPr="00194C95" w14:paraId="1112E6DA" w14:textId="77777777" w:rsidTr="746F5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noWrap/>
          </w:tcPr>
          <w:p w14:paraId="7CF0ED2C" w14:textId="7049BF08" w:rsidR="00FE15E1" w:rsidRPr="00FE15E1" w:rsidRDefault="45560550" w:rsidP="746F5968">
            <w:pPr>
              <w:jc w:val="center"/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</w:pPr>
            <w:r w:rsidRPr="746F5968"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>Monday Sem 2</w:t>
            </w:r>
            <w:r w:rsidR="17D2F394" w:rsidRPr="746F5968"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 xml:space="preserve"> 2026</w:t>
            </w:r>
          </w:p>
        </w:tc>
        <w:tc>
          <w:tcPr>
            <w:tcW w:w="1824" w:type="dxa"/>
          </w:tcPr>
          <w:p w14:paraId="1EEC1F18" w14:textId="77777777" w:rsidR="00907A04" w:rsidRPr="00194C95" w:rsidRDefault="00907A04" w:rsidP="00907A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5:30 -8:30pm</w:t>
            </w:r>
          </w:p>
          <w:p w14:paraId="1989600F" w14:textId="5008CEC3" w:rsidR="00907A04" w:rsidRPr="00194C95" w:rsidRDefault="00907A04" w:rsidP="63D34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6767" w:type="dxa"/>
            <w:gridSpan w:val="2"/>
          </w:tcPr>
          <w:p w14:paraId="56810DBA" w14:textId="2DF55470" w:rsidR="00907A04" w:rsidRPr="00194C95" w:rsidRDefault="00907A04" w:rsidP="00907A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lang w:val="en-AU"/>
              </w:rPr>
            </w:pPr>
            <w:r w:rsidRPr="00194C95">
              <w:rPr>
                <w:rFonts w:ascii="Calibri" w:eastAsia="Calibri" w:hAnsi="Calibri" w:cs="Calibri"/>
                <w:lang w:val="en-AU"/>
              </w:rPr>
              <w:t>BSBINS516 - Undertake cataloguing activities</w:t>
            </w:r>
          </w:p>
          <w:p w14:paraId="16BD8C1B" w14:textId="3D05D720" w:rsidR="00907A04" w:rsidRPr="00194C95" w:rsidRDefault="00907A04" w:rsidP="00907A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lang w:val="en-AU"/>
              </w:rPr>
            </w:pPr>
          </w:p>
          <w:p w14:paraId="2E6F9FCB" w14:textId="30A44546" w:rsidR="00907A04" w:rsidRPr="00194C95" w:rsidRDefault="45560550" w:rsidP="63D34C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lang w:val="en-AU"/>
              </w:rPr>
            </w:pPr>
            <w:r w:rsidRPr="746F5968">
              <w:rPr>
                <w:rFonts w:ascii="Calibri" w:eastAsia="Calibri" w:hAnsi="Calibri" w:cs="Calibri"/>
                <w:lang w:val="en-AU"/>
              </w:rPr>
              <w:t>BSBINS505 - Provide subject access and classify material</w:t>
            </w:r>
          </w:p>
        </w:tc>
        <w:tc>
          <w:tcPr>
            <w:tcW w:w="1161" w:type="dxa"/>
          </w:tcPr>
          <w:p w14:paraId="4D9AE9B5" w14:textId="478C3B6F" w:rsidR="00907A04" w:rsidRPr="00194C95" w:rsidRDefault="45560550" w:rsidP="63D34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46F5968">
              <w:rPr>
                <w:rStyle w:val="normaltextrun"/>
                <w:rFonts w:ascii="Calibri" w:hAnsi="Calibri" w:cs="Calibri"/>
              </w:rPr>
              <w:t>S2 1-9</w:t>
            </w:r>
          </w:p>
          <w:p w14:paraId="36345AFA" w14:textId="78DAEB16" w:rsidR="746F5968" w:rsidRDefault="746F5968" w:rsidP="746F59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</w:p>
          <w:p w14:paraId="17666AB2" w14:textId="566C2AE9" w:rsidR="746F5968" w:rsidRDefault="746F5968" w:rsidP="746F59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</w:p>
          <w:p w14:paraId="71CB52A2" w14:textId="58BE6272" w:rsidR="00907A04" w:rsidRPr="00194C95" w:rsidRDefault="00907A04" w:rsidP="63D34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  <w:r w:rsidRPr="00194C95">
              <w:rPr>
                <w:rStyle w:val="normaltextrun"/>
                <w:rFonts w:ascii="Calibri" w:hAnsi="Calibri" w:cs="Calibri"/>
              </w:rPr>
              <w:t>S2 10-18</w:t>
            </w:r>
          </w:p>
        </w:tc>
        <w:tc>
          <w:tcPr>
            <w:tcW w:w="1353" w:type="dxa"/>
            <w:noWrap/>
            <w:vAlign w:val="center"/>
          </w:tcPr>
          <w:p w14:paraId="1755FF26" w14:textId="77777777" w:rsidR="00907A04" w:rsidRPr="00194C95" w:rsidRDefault="00907A04" w:rsidP="63D34CBD">
            <w:pPr>
              <w:pStyle w:val="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194C95">
              <w:rPr>
                <w:rStyle w:val="normaltextrun"/>
                <w:rFonts w:ascii="Calibri" w:hAnsi="Calibri" w:cs="Calibri"/>
                <w:sz w:val="22"/>
                <w:szCs w:val="22"/>
              </w:rPr>
              <w:t>20/7/2026-14/9/2026</w:t>
            </w:r>
          </w:p>
          <w:p w14:paraId="4196C15D" w14:textId="3F4EF507" w:rsidR="00907A04" w:rsidRPr="00194C95" w:rsidRDefault="00907A04" w:rsidP="63D34CBD">
            <w:pPr>
              <w:pStyle w:val="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194C95">
              <w:rPr>
                <w:rStyle w:val="normaltextrun"/>
                <w:rFonts w:ascii="Calibri" w:hAnsi="Calibri" w:cs="Calibri"/>
                <w:sz w:val="22"/>
                <w:szCs w:val="22"/>
              </w:rPr>
              <w:t>21/9/2026-30/11/2026</w:t>
            </w:r>
          </w:p>
        </w:tc>
        <w:tc>
          <w:tcPr>
            <w:tcW w:w="1320" w:type="dxa"/>
          </w:tcPr>
          <w:p w14:paraId="3ECB69AB" w14:textId="709533C3" w:rsidR="00907A04" w:rsidRPr="00194C95" w:rsidRDefault="00907A04" w:rsidP="63D34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Style w:val="normaltextrun"/>
                <w:rFonts w:ascii="Calibri" w:hAnsi="Calibri" w:cs="Calibri"/>
              </w:rPr>
              <w:t>Narelle Bell </w:t>
            </w:r>
          </w:p>
          <w:p w14:paraId="748945E9" w14:textId="42B661A0" w:rsidR="00907A04" w:rsidRPr="00194C95" w:rsidRDefault="00907A04" w:rsidP="63D34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94C95" w:rsidRPr="00194C95" w14:paraId="55D37904" w14:textId="77777777" w:rsidTr="746F59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noWrap/>
          </w:tcPr>
          <w:p w14:paraId="4E3D8FC5" w14:textId="5E0DCE26" w:rsidR="00907A04" w:rsidRPr="00194C95" w:rsidRDefault="00907A04" w:rsidP="481AC32E">
            <w:pPr>
              <w:jc w:val="center"/>
              <w:rPr>
                <w:rFonts w:asciiTheme="majorHAnsi" w:eastAsia="Times New Roman" w:hAnsiTheme="majorHAnsi" w:cstheme="majorBidi"/>
                <w:b w:val="0"/>
                <w:bCs w:val="0"/>
                <w:color w:val="auto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>Wednesday Sem 2</w:t>
            </w:r>
            <w:r w:rsidR="6571D52C" w:rsidRPr="00194C95"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 xml:space="preserve"> 2026</w:t>
            </w:r>
          </w:p>
        </w:tc>
        <w:tc>
          <w:tcPr>
            <w:tcW w:w="1824" w:type="dxa"/>
          </w:tcPr>
          <w:p w14:paraId="0D24A06C" w14:textId="2BDA7498" w:rsidR="00907A04" w:rsidRPr="00194C95" w:rsidRDefault="00907A04" w:rsidP="5BBE91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BBE9168">
              <w:rPr>
                <w:rFonts w:asciiTheme="majorHAnsi" w:eastAsia="Times New Roman" w:hAnsiTheme="majorHAnsi" w:cstheme="majorBidi"/>
                <w:lang w:val="en-AU" w:eastAsia="en-AU"/>
              </w:rPr>
              <w:t>5:30 –</w:t>
            </w:r>
            <w:r w:rsidR="623D9673" w:rsidRPr="5BBE9168">
              <w:rPr>
                <w:rFonts w:asciiTheme="majorHAnsi" w:eastAsia="Times New Roman" w:hAnsiTheme="majorHAnsi" w:cstheme="majorBidi"/>
                <w:lang w:val="en-AU" w:eastAsia="en-AU"/>
              </w:rPr>
              <w:t>8:30</w:t>
            </w:r>
            <w:r w:rsidRPr="5BBE9168">
              <w:rPr>
                <w:rFonts w:asciiTheme="majorHAnsi" w:eastAsia="Times New Roman" w:hAnsiTheme="majorHAnsi" w:cstheme="majorBidi"/>
                <w:lang w:val="en-AU" w:eastAsia="en-AU"/>
              </w:rPr>
              <w:t>pm</w:t>
            </w:r>
          </w:p>
          <w:p w14:paraId="5E537D1E" w14:textId="5D061AC3" w:rsidR="00907A04" w:rsidRPr="00194C95" w:rsidRDefault="00907A04" w:rsidP="63D34C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6767" w:type="dxa"/>
            <w:gridSpan w:val="2"/>
          </w:tcPr>
          <w:p w14:paraId="32115016" w14:textId="5138358E" w:rsidR="00907A04" w:rsidRPr="00194C95" w:rsidRDefault="45560550" w:rsidP="746F5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lang w:val="en-AU"/>
              </w:rPr>
            </w:pPr>
            <w:r w:rsidRPr="746F5968">
              <w:rPr>
                <w:rFonts w:ascii="Calibri" w:eastAsia="Calibri" w:hAnsi="Calibri" w:cs="Calibri"/>
                <w:lang w:val="en-AU"/>
              </w:rPr>
              <w:t>BSBINS604 - Contribute to collection management</w:t>
            </w:r>
          </w:p>
          <w:p w14:paraId="76E45415" w14:textId="400506D8" w:rsidR="00907A04" w:rsidRPr="00194C95" w:rsidRDefault="00907A04" w:rsidP="746F5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lang w:val="en-AU"/>
              </w:rPr>
            </w:pPr>
          </w:p>
          <w:p w14:paraId="1839092E" w14:textId="14D345B8" w:rsidR="746F5968" w:rsidRDefault="746F5968" w:rsidP="746F5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lang w:val="en-AU"/>
              </w:rPr>
            </w:pPr>
          </w:p>
          <w:p w14:paraId="29121E47" w14:textId="37C13E2C" w:rsidR="00907A04" w:rsidRPr="00194C95" w:rsidRDefault="45560550" w:rsidP="746F5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46F5968">
              <w:rPr>
                <w:rFonts w:ascii="Calibri" w:eastAsia="Calibri" w:hAnsi="Calibri" w:cs="Calibri"/>
                <w:lang w:val="en-AU"/>
              </w:rPr>
              <w:t xml:space="preserve">BSBINS404 - Search library and information databases  </w:t>
            </w:r>
          </w:p>
        </w:tc>
        <w:tc>
          <w:tcPr>
            <w:tcW w:w="1161" w:type="dxa"/>
          </w:tcPr>
          <w:p w14:paraId="70413AA9" w14:textId="0FBE7DD8" w:rsidR="00907A04" w:rsidRPr="00194C95" w:rsidRDefault="00907A04" w:rsidP="63D34C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  <w:r w:rsidRPr="00194C95">
              <w:rPr>
                <w:rStyle w:val="normaltextrun"/>
                <w:rFonts w:ascii="Calibri" w:hAnsi="Calibri" w:cs="Calibri"/>
              </w:rPr>
              <w:t>S2 1-9</w:t>
            </w:r>
          </w:p>
          <w:p w14:paraId="7A8CEFC4" w14:textId="374E4E29" w:rsidR="00907A04" w:rsidRPr="00194C95" w:rsidRDefault="00907A04" w:rsidP="63D34C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</w:p>
          <w:p w14:paraId="40C05CAA" w14:textId="68165E2A" w:rsidR="746F5968" w:rsidRDefault="746F5968" w:rsidP="746F59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</w:p>
          <w:p w14:paraId="05F63DD5" w14:textId="28EF525B" w:rsidR="00907A04" w:rsidRPr="00194C95" w:rsidRDefault="00907A04" w:rsidP="63D34C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  <w:r w:rsidRPr="00194C95">
              <w:rPr>
                <w:rStyle w:val="normaltextrun"/>
                <w:rFonts w:ascii="Calibri" w:hAnsi="Calibri" w:cs="Calibri"/>
              </w:rPr>
              <w:t>S2 10-18</w:t>
            </w:r>
          </w:p>
        </w:tc>
        <w:tc>
          <w:tcPr>
            <w:tcW w:w="1353" w:type="dxa"/>
            <w:noWrap/>
            <w:vAlign w:val="center"/>
          </w:tcPr>
          <w:p w14:paraId="60877D73" w14:textId="77777777" w:rsidR="00907A04" w:rsidRPr="00194C95" w:rsidRDefault="00907A04" w:rsidP="63D34CBD">
            <w:pPr>
              <w:pStyle w:val="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194C95">
              <w:rPr>
                <w:rStyle w:val="normaltextrun"/>
                <w:rFonts w:ascii="Calibri" w:hAnsi="Calibri" w:cs="Calibri"/>
                <w:sz w:val="22"/>
                <w:szCs w:val="22"/>
              </w:rPr>
              <w:t>22/7/2026-15/9/2026</w:t>
            </w:r>
          </w:p>
          <w:p w14:paraId="28AF3314" w14:textId="691367FF" w:rsidR="00907A04" w:rsidRPr="00194C95" w:rsidRDefault="00907A04" w:rsidP="35765C57">
            <w:pPr>
              <w:pStyle w:val="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194C95">
              <w:rPr>
                <w:rStyle w:val="normaltextrun"/>
                <w:rFonts w:ascii="Calibri" w:hAnsi="Calibri" w:cs="Calibri"/>
                <w:sz w:val="22"/>
                <w:szCs w:val="22"/>
              </w:rPr>
              <w:t>23/9/2026-2/12/2026</w:t>
            </w:r>
          </w:p>
        </w:tc>
        <w:tc>
          <w:tcPr>
            <w:tcW w:w="1320" w:type="dxa"/>
          </w:tcPr>
          <w:p w14:paraId="7833CB8D" w14:textId="5FEF42F7" w:rsidR="00907A04" w:rsidRPr="00194C95" w:rsidRDefault="00907A04" w:rsidP="63D34C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4C95">
              <w:t>Cathy Shay</w:t>
            </w:r>
          </w:p>
          <w:p w14:paraId="2B38B735" w14:textId="09E10033" w:rsidR="00907A04" w:rsidRPr="00194C95" w:rsidRDefault="00907A04" w:rsidP="63D34C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94C95" w:rsidRPr="00194C95" w14:paraId="187D507A" w14:textId="77777777" w:rsidTr="746F5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noWrap/>
          </w:tcPr>
          <w:p w14:paraId="6B69AA15" w14:textId="0FD0A374" w:rsidR="003A33F6" w:rsidRPr="00194C95" w:rsidRDefault="003A33F6" w:rsidP="481AC32E">
            <w:pPr>
              <w:jc w:val="center"/>
              <w:rPr>
                <w:rFonts w:asciiTheme="majorHAnsi" w:eastAsia="Times New Roman" w:hAnsiTheme="majorHAnsi" w:cstheme="majorBidi"/>
                <w:b w:val="0"/>
                <w:bCs w:val="0"/>
                <w:color w:val="auto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>Monday Sem 1</w:t>
            </w:r>
            <w:r w:rsidR="28CDD30F" w:rsidRPr="00194C95"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 xml:space="preserve"> 2027</w:t>
            </w:r>
          </w:p>
        </w:tc>
        <w:tc>
          <w:tcPr>
            <w:tcW w:w="1824" w:type="dxa"/>
          </w:tcPr>
          <w:p w14:paraId="79DD4851" w14:textId="77777777" w:rsidR="003A33F6" w:rsidRPr="00194C95" w:rsidRDefault="003A33F6" w:rsidP="003A33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5:30 -8:30pm</w:t>
            </w:r>
          </w:p>
          <w:p w14:paraId="1E2D0D31" w14:textId="67BA26A6" w:rsidR="003A33F6" w:rsidRPr="00194C95" w:rsidRDefault="003A33F6" w:rsidP="35765C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6767" w:type="dxa"/>
            <w:gridSpan w:val="2"/>
          </w:tcPr>
          <w:p w14:paraId="0C461F2E" w14:textId="6BBA4E66" w:rsidR="003A33F6" w:rsidRPr="00194C95" w:rsidRDefault="003A33F6" w:rsidP="003A33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eastAsia="en-AU"/>
              </w:rPr>
              <w:t>BSBINS407 - Consolidate and maintain library industry knowledge </w:t>
            </w:r>
          </w:p>
          <w:p w14:paraId="0A2A8788" w14:textId="7E5764A6" w:rsidR="003A33F6" w:rsidRPr="00194C95" w:rsidRDefault="003A33F6" w:rsidP="003A33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eastAsia="en-AU"/>
              </w:rPr>
            </w:pPr>
          </w:p>
          <w:p w14:paraId="4701DAF5" w14:textId="77777777" w:rsidR="003A33F6" w:rsidRPr="00194C95" w:rsidRDefault="003A33F6" w:rsidP="003A33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Tutorial Support</w:t>
            </w:r>
          </w:p>
          <w:p w14:paraId="3099230B" w14:textId="2B286044" w:rsidR="003A33F6" w:rsidRPr="00194C95" w:rsidRDefault="003A33F6" w:rsidP="35765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 xml:space="preserve"> </w:t>
            </w:r>
          </w:p>
        </w:tc>
        <w:tc>
          <w:tcPr>
            <w:tcW w:w="1161" w:type="dxa"/>
          </w:tcPr>
          <w:p w14:paraId="206BBB34" w14:textId="62417E4D" w:rsidR="003A33F6" w:rsidRPr="00194C95" w:rsidRDefault="003A33F6" w:rsidP="35765C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S1-10</w:t>
            </w:r>
          </w:p>
          <w:p w14:paraId="15F69819" w14:textId="5DF5048F" w:rsidR="003A33F6" w:rsidRPr="00194C95" w:rsidRDefault="003A33F6" w:rsidP="746F59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  <w:p w14:paraId="206490E4" w14:textId="7CA7A44C" w:rsidR="003A33F6" w:rsidRPr="00194C95" w:rsidRDefault="003A33F6" w:rsidP="35765C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S11-18</w:t>
            </w:r>
          </w:p>
        </w:tc>
        <w:tc>
          <w:tcPr>
            <w:tcW w:w="1353" w:type="dxa"/>
            <w:noWrap/>
            <w:vAlign w:val="center"/>
          </w:tcPr>
          <w:p w14:paraId="37DD0D10" w14:textId="6F65C87B" w:rsidR="003A33F6" w:rsidRPr="00194C95" w:rsidRDefault="003A33F6" w:rsidP="481AC3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op"/>
                <w:rFonts w:ascii="Calibri" w:hAnsi="Calibri" w:cs="Calibri"/>
              </w:rPr>
            </w:pPr>
            <w:r w:rsidRPr="00194C95">
              <w:rPr>
                <w:rStyle w:val="eop"/>
                <w:rFonts w:ascii="Calibri" w:hAnsi="Calibri" w:cs="Calibri"/>
              </w:rPr>
              <w:t>1/2/2027</w:t>
            </w:r>
          </w:p>
          <w:p w14:paraId="32789C18" w14:textId="013DD75B" w:rsidR="003A33F6" w:rsidRPr="00194C95" w:rsidRDefault="003A33F6" w:rsidP="481AC3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op"/>
                <w:rFonts w:ascii="Calibri" w:hAnsi="Calibri" w:cs="Calibri"/>
              </w:rPr>
            </w:pPr>
            <w:r w:rsidRPr="00194C95">
              <w:rPr>
                <w:rStyle w:val="eop"/>
                <w:rFonts w:ascii="Calibri" w:hAnsi="Calibri" w:cs="Calibri"/>
              </w:rPr>
              <w:t>5/4/2027</w:t>
            </w:r>
          </w:p>
          <w:p w14:paraId="3A7608B4" w14:textId="1EAE5862" w:rsidR="003A33F6" w:rsidRPr="00194C95" w:rsidRDefault="7C4C2573" w:rsidP="25F8AD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op"/>
                <w:rFonts w:ascii="Calibri" w:hAnsi="Calibri" w:cs="Calibri"/>
              </w:rPr>
            </w:pPr>
            <w:r w:rsidRPr="00194C95">
              <w:rPr>
                <w:rStyle w:val="eop"/>
                <w:rFonts w:ascii="Calibri" w:hAnsi="Calibri" w:cs="Calibri"/>
              </w:rPr>
              <w:t>26</w:t>
            </w:r>
            <w:r w:rsidR="3150D773" w:rsidRPr="00194C95">
              <w:rPr>
                <w:rStyle w:val="eop"/>
                <w:rFonts w:ascii="Calibri" w:hAnsi="Calibri" w:cs="Calibri"/>
              </w:rPr>
              <w:t>/4/2027</w:t>
            </w:r>
          </w:p>
          <w:p w14:paraId="4102CA4E" w14:textId="138E7B4D" w:rsidR="003A33F6" w:rsidRPr="00194C95" w:rsidRDefault="1874B026" w:rsidP="25F8AD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op"/>
                <w:rFonts w:ascii="Calibri" w:hAnsi="Calibri" w:cs="Calibri"/>
              </w:rPr>
            </w:pPr>
            <w:r w:rsidRPr="00194C95">
              <w:rPr>
                <w:rStyle w:val="eop"/>
                <w:rFonts w:ascii="Calibri" w:hAnsi="Calibri" w:cs="Calibri"/>
              </w:rPr>
              <w:t>1</w:t>
            </w:r>
            <w:r w:rsidR="0FF99C84" w:rsidRPr="00194C95">
              <w:rPr>
                <w:rStyle w:val="eop"/>
                <w:rFonts w:ascii="Calibri" w:hAnsi="Calibri" w:cs="Calibri"/>
              </w:rPr>
              <w:t>4</w:t>
            </w:r>
            <w:r w:rsidRPr="00194C95">
              <w:rPr>
                <w:rStyle w:val="eop"/>
                <w:rFonts w:ascii="Calibri" w:hAnsi="Calibri" w:cs="Calibri"/>
              </w:rPr>
              <w:t>/6/2027</w:t>
            </w:r>
          </w:p>
        </w:tc>
        <w:tc>
          <w:tcPr>
            <w:tcW w:w="1320" w:type="dxa"/>
          </w:tcPr>
          <w:p w14:paraId="190B74C1" w14:textId="709533C3" w:rsidR="003A33F6" w:rsidRPr="00194C95" w:rsidRDefault="003A33F6" w:rsidP="35765C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Style w:val="normaltextrun"/>
                <w:rFonts w:ascii="Calibri" w:hAnsi="Calibri" w:cs="Calibri"/>
              </w:rPr>
              <w:t>Narelle Bell</w:t>
            </w:r>
            <w:r w:rsidRPr="00194C95">
              <w:rPr>
                <w:rStyle w:val="eop"/>
                <w:rFonts w:ascii="Calibri" w:hAnsi="Calibri" w:cs="Calibri"/>
              </w:rPr>
              <w:t> </w:t>
            </w:r>
          </w:p>
        </w:tc>
      </w:tr>
      <w:tr w:rsidR="00194C95" w:rsidRPr="00194C95" w14:paraId="70F0150F" w14:textId="77777777" w:rsidTr="746F59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vMerge w:val="restart"/>
            <w:noWrap/>
          </w:tcPr>
          <w:p w14:paraId="4FBE61DD" w14:textId="46FCFAA5" w:rsidR="003A33F6" w:rsidRPr="00194C95" w:rsidRDefault="003A33F6" w:rsidP="481AC32E">
            <w:pPr>
              <w:jc w:val="center"/>
              <w:rPr>
                <w:rFonts w:asciiTheme="majorHAnsi" w:eastAsia="Times New Roman" w:hAnsiTheme="majorHAnsi" w:cstheme="majorBidi"/>
                <w:b w:val="0"/>
                <w:bCs w:val="0"/>
                <w:color w:val="auto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>Wednesday Sem 1</w:t>
            </w:r>
            <w:r w:rsidR="0FC21DCF" w:rsidRPr="00194C95"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 xml:space="preserve"> 2027</w:t>
            </w:r>
          </w:p>
        </w:tc>
        <w:tc>
          <w:tcPr>
            <w:tcW w:w="1824" w:type="dxa"/>
            <w:vMerge w:val="restart"/>
          </w:tcPr>
          <w:p w14:paraId="38F2259D" w14:textId="77777777" w:rsidR="003A33F6" w:rsidRPr="00194C95" w:rsidRDefault="003A33F6" w:rsidP="003A33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5:30 -8:30pm</w:t>
            </w:r>
          </w:p>
          <w:p w14:paraId="66EB71AB" w14:textId="244D979F" w:rsidR="003A33F6" w:rsidRPr="00194C95" w:rsidRDefault="003A33F6" w:rsidP="003A33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6767" w:type="dxa"/>
            <w:gridSpan w:val="2"/>
            <w:vAlign w:val="center"/>
          </w:tcPr>
          <w:p w14:paraId="44F499E1" w14:textId="7720EF8F" w:rsidR="003A33F6" w:rsidRPr="00194C95" w:rsidRDefault="003A33F6" w:rsidP="003A33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eastAsia="en-AU"/>
              </w:rPr>
              <w:t>BSBINS403 Obtain information from external and networked sources </w:t>
            </w:r>
          </w:p>
        </w:tc>
        <w:tc>
          <w:tcPr>
            <w:tcW w:w="1161" w:type="dxa"/>
          </w:tcPr>
          <w:p w14:paraId="43EE3208" w14:textId="0A85B1AE" w:rsidR="003A33F6" w:rsidRPr="00194C95" w:rsidRDefault="003A33F6" w:rsidP="003A33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S1-9</w:t>
            </w:r>
          </w:p>
        </w:tc>
        <w:tc>
          <w:tcPr>
            <w:tcW w:w="1353" w:type="dxa"/>
            <w:noWrap/>
            <w:vAlign w:val="center"/>
          </w:tcPr>
          <w:p w14:paraId="2EDD9505" w14:textId="7D809902" w:rsidR="003A33F6" w:rsidRPr="00194C95" w:rsidRDefault="003A33F6" w:rsidP="481AC3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eastAsia="en-AU"/>
              </w:rPr>
              <w:t>3/2/2027</w:t>
            </w:r>
          </w:p>
          <w:p w14:paraId="247B90D0" w14:textId="7D330F88" w:rsidR="003A33F6" w:rsidRPr="00194C95" w:rsidRDefault="003A33F6" w:rsidP="481AC3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eastAsia="en-AU"/>
              </w:rPr>
              <w:t>29/3/2027</w:t>
            </w:r>
          </w:p>
        </w:tc>
        <w:tc>
          <w:tcPr>
            <w:tcW w:w="1320" w:type="dxa"/>
          </w:tcPr>
          <w:p w14:paraId="740788D9" w14:textId="4034AE41" w:rsidR="003A33F6" w:rsidRPr="00194C95" w:rsidRDefault="003A33F6" w:rsidP="003A33F6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4C95">
              <w:t>Cathy Shay</w:t>
            </w:r>
          </w:p>
        </w:tc>
      </w:tr>
      <w:tr w:rsidR="00194C95" w:rsidRPr="00194C95" w14:paraId="78A04415" w14:textId="77777777" w:rsidTr="746F5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vMerge/>
            <w:noWrap/>
          </w:tcPr>
          <w:p w14:paraId="289A410C" w14:textId="77777777" w:rsidR="003A33F6" w:rsidRPr="00194C95" w:rsidRDefault="003A33F6" w:rsidP="003A33F6">
            <w:pPr>
              <w:rPr>
                <w:b w:val="0"/>
                <w:bCs w:val="0"/>
                <w:color w:val="auto"/>
              </w:rPr>
            </w:pPr>
          </w:p>
        </w:tc>
        <w:tc>
          <w:tcPr>
            <w:tcW w:w="1824" w:type="dxa"/>
            <w:vMerge/>
          </w:tcPr>
          <w:p w14:paraId="26761BFC" w14:textId="77777777" w:rsidR="003A33F6" w:rsidRPr="00194C95" w:rsidRDefault="003A33F6" w:rsidP="003A33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7" w:type="dxa"/>
            <w:gridSpan w:val="2"/>
            <w:vAlign w:val="center"/>
          </w:tcPr>
          <w:p w14:paraId="79645AD7" w14:textId="2F79B952" w:rsidR="003A33F6" w:rsidRPr="00194C95" w:rsidRDefault="003A33F6" w:rsidP="003A33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eastAsia="en-AU"/>
              </w:rPr>
              <w:t>BSBINS503 - Monitor compliance with copyright and license requirements </w:t>
            </w:r>
          </w:p>
        </w:tc>
        <w:tc>
          <w:tcPr>
            <w:tcW w:w="1161" w:type="dxa"/>
          </w:tcPr>
          <w:p w14:paraId="07CB8A9A" w14:textId="41CB00F4" w:rsidR="003A33F6" w:rsidRPr="00194C95" w:rsidRDefault="003A33F6" w:rsidP="003A33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S1 10-18</w:t>
            </w:r>
          </w:p>
        </w:tc>
        <w:tc>
          <w:tcPr>
            <w:tcW w:w="1353" w:type="dxa"/>
            <w:noWrap/>
            <w:vAlign w:val="center"/>
          </w:tcPr>
          <w:p w14:paraId="4E6C41DC" w14:textId="73608C5D" w:rsidR="003A33F6" w:rsidRPr="00194C95" w:rsidRDefault="003A33F6" w:rsidP="481AC3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eastAsia="en-AU"/>
              </w:rPr>
              <w:t>7/4/2027</w:t>
            </w:r>
          </w:p>
          <w:p w14:paraId="7EA788EB" w14:textId="0AA0D210" w:rsidR="003A33F6" w:rsidRPr="00194C95" w:rsidRDefault="003A33F6" w:rsidP="481AC3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eastAsia="en-AU"/>
              </w:rPr>
              <w:t>16/6/2027</w:t>
            </w:r>
          </w:p>
        </w:tc>
        <w:tc>
          <w:tcPr>
            <w:tcW w:w="1320" w:type="dxa"/>
          </w:tcPr>
          <w:p w14:paraId="60ED3D49" w14:textId="2AA3650B" w:rsidR="003A33F6" w:rsidRPr="00194C95" w:rsidRDefault="003A33F6" w:rsidP="003A33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t>Cathy Shay</w:t>
            </w:r>
          </w:p>
        </w:tc>
      </w:tr>
      <w:tr w:rsidR="00BB6D2C" w:rsidRPr="00194C95" w14:paraId="5B7EEDEC" w14:textId="77777777" w:rsidTr="746F59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vMerge w:val="restart"/>
            <w:noWrap/>
          </w:tcPr>
          <w:p w14:paraId="580BBD5E" w14:textId="40DC63A4" w:rsidR="00BB6D2C" w:rsidRPr="00194C95" w:rsidRDefault="00BB6D2C" w:rsidP="00A32634">
            <w:pPr>
              <w:jc w:val="center"/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>Monday Sem 2 202</w:t>
            </w:r>
            <w:r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>7</w:t>
            </w:r>
          </w:p>
          <w:p w14:paraId="556C9192" w14:textId="77777777" w:rsidR="00BB6D2C" w:rsidRPr="00194C95" w:rsidRDefault="00BB6D2C" w:rsidP="00A32634">
            <w:pPr>
              <w:jc w:val="center"/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</w:pPr>
          </w:p>
        </w:tc>
        <w:tc>
          <w:tcPr>
            <w:tcW w:w="1824" w:type="dxa"/>
            <w:vMerge w:val="restart"/>
          </w:tcPr>
          <w:p w14:paraId="41196063" w14:textId="77777777" w:rsidR="00BB6D2C" w:rsidRPr="00194C95" w:rsidRDefault="00BB6D2C" w:rsidP="00A326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5:30 -8:30pm</w:t>
            </w:r>
          </w:p>
          <w:p w14:paraId="05938159" w14:textId="77777777" w:rsidR="00BB6D2C" w:rsidRPr="00194C95" w:rsidRDefault="00BB6D2C" w:rsidP="00A326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6767" w:type="dxa"/>
            <w:gridSpan w:val="2"/>
            <w:noWrap/>
          </w:tcPr>
          <w:p w14:paraId="06D5DC79" w14:textId="77777777" w:rsidR="00BB6D2C" w:rsidRPr="00194C95" w:rsidRDefault="00BB6D2C" w:rsidP="00A32634">
            <w:pPr>
              <w:pStyle w:val="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  <w:r w:rsidRPr="00194C95">
              <w:rPr>
                <w:rStyle w:val="normaltextrun"/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>ICTSAS432 - Identify and resolve client ICT problem</w:t>
            </w:r>
          </w:p>
        </w:tc>
        <w:tc>
          <w:tcPr>
            <w:tcW w:w="1161" w:type="dxa"/>
          </w:tcPr>
          <w:p w14:paraId="5577B6B8" w14:textId="77777777" w:rsidR="00BB6D2C" w:rsidRPr="00194C95" w:rsidRDefault="00BB6D2C" w:rsidP="00A326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  <w:lang w:val="en-AU" w:eastAsia="en-AU"/>
              </w:rPr>
            </w:pPr>
            <w:r w:rsidRPr="00194C95">
              <w:rPr>
                <w:rStyle w:val="normaltextrun"/>
                <w:rFonts w:ascii="Calibri" w:hAnsi="Calibri" w:cs="Calibri"/>
              </w:rPr>
              <w:t>S2 1-10</w:t>
            </w:r>
          </w:p>
        </w:tc>
        <w:tc>
          <w:tcPr>
            <w:tcW w:w="1353" w:type="dxa"/>
            <w:noWrap/>
          </w:tcPr>
          <w:p w14:paraId="6CA9837D" w14:textId="47B57DF0" w:rsidR="00BB6D2C" w:rsidRPr="00194C95" w:rsidRDefault="00BB6D2C" w:rsidP="00A32634">
            <w:pPr>
              <w:pStyle w:val="paragraph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19</w:t>
            </w:r>
            <w:r w:rsidRPr="00194C95">
              <w:rPr>
                <w:rStyle w:val="normaltextrun"/>
                <w:rFonts w:ascii="Calibri" w:hAnsi="Calibri" w:cs="Calibri"/>
                <w:sz w:val="22"/>
                <w:szCs w:val="22"/>
              </w:rPr>
              <w:t>/7/20</w:t>
            </w: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27</w:t>
            </w:r>
            <w:r w:rsidRPr="00194C95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- </w:t>
            </w: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20</w:t>
            </w:r>
            <w:r w:rsidRPr="00194C95">
              <w:rPr>
                <w:rStyle w:val="normaltextrun"/>
                <w:rFonts w:ascii="Calibri" w:hAnsi="Calibri" w:cs="Calibri"/>
                <w:sz w:val="22"/>
                <w:szCs w:val="22"/>
              </w:rPr>
              <w:t>/9/202</w:t>
            </w: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320" w:type="dxa"/>
          </w:tcPr>
          <w:p w14:paraId="3E2639A9" w14:textId="77777777" w:rsidR="00BB6D2C" w:rsidRPr="00194C95" w:rsidRDefault="00BB6D2C" w:rsidP="00A326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AU" w:eastAsia="en-AU"/>
              </w:rPr>
            </w:pPr>
            <w:r w:rsidRPr="00194C95">
              <w:rPr>
                <w:rFonts w:ascii="Calibri" w:hAnsi="Calibri" w:cs="Calibri"/>
                <w:lang w:val="en-AU" w:eastAsia="en-AU"/>
              </w:rPr>
              <w:t>Judi Stievenard</w:t>
            </w:r>
            <w:r w:rsidRPr="00194C95">
              <w:t xml:space="preserve"> </w:t>
            </w:r>
          </w:p>
        </w:tc>
      </w:tr>
      <w:tr w:rsidR="00BB6D2C" w:rsidRPr="00194C95" w14:paraId="7108E39F" w14:textId="77777777" w:rsidTr="746F5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vMerge/>
            <w:noWrap/>
          </w:tcPr>
          <w:p w14:paraId="2F7A554C" w14:textId="77777777" w:rsidR="00BB6D2C" w:rsidRPr="00194C95" w:rsidRDefault="00BB6D2C" w:rsidP="00A32634">
            <w:pPr>
              <w:jc w:val="center"/>
              <w:rPr>
                <w:rFonts w:asciiTheme="majorHAnsi" w:eastAsia="Times New Roman" w:hAnsiTheme="majorHAnsi" w:cstheme="majorHAnsi"/>
                <w:color w:val="auto"/>
                <w:lang w:val="en-AU" w:eastAsia="en-AU"/>
              </w:rPr>
            </w:pPr>
          </w:p>
        </w:tc>
        <w:tc>
          <w:tcPr>
            <w:tcW w:w="1824" w:type="dxa"/>
            <w:vMerge/>
          </w:tcPr>
          <w:p w14:paraId="032700EE" w14:textId="77777777" w:rsidR="00BB6D2C" w:rsidRPr="00194C95" w:rsidRDefault="00BB6D2C" w:rsidP="00A326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AU" w:eastAsia="en-AU"/>
              </w:rPr>
            </w:pPr>
          </w:p>
        </w:tc>
        <w:tc>
          <w:tcPr>
            <w:tcW w:w="6767" w:type="dxa"/>
            <w:gridSpan w:val="2"/>
          </w:tcPr>
          <w:p w14:paraId="0A5B6668" w14:textId="77777777" w:rsidR="00BB6D2C" w:rsidRPr="00194C95" w:rsidRDefault="00BB6D2C" w:rsidP="00A32634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Style w:val="normaltextrun"/>
                <w:rFonts w:ascii="Calibri" w:hAnsi="Calibri" w:cs="Calibri"/>
              </w:rPr>
              <w:t>BSBINS507 - Use advanced functions of integrated library management systems </w:t>
            </w:r>
          </w:p>
          <w:p w14:paraId="6F74633F" w14:textId="77777777" w:rsidR="00BB6D2C" w:rsidRPr="00194C95" w:rsidRDefault="00BB6D2C" w:rsidP="00A32634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1161" w:type="dxa"/>
          </w:tcPr>
          <w:p w14:paraId="5F1052F3" w14:textId="77777777" w:rsidR="00BB6D2C" w:rsidRPr="00194C95" w:rsidRDefault="00BB6D2C" w:rsidP="00A326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eastAsia="en-AU"/>
              </w:rPr>
              <w:t>S2 11-18 </w:t>
            </w:r>
          </w:p>
        </w:tc>
        <w:tc>
          <w:tcPr>
            <w:tcW w:w="1353" w:type="dxa"/>
            <w:noWrap/>
          </w:tcPr>
          <w:p w14:paraId="104B1490" w14:textId="5B7717EE" w:rsidR="00BB6D2C" w:rsidRPr="00194C95" w:rsidRDefault="00BB6D2C" w:rsidP="00A326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highlight w:val="yellow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1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>1/</w:t>
            </w: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10/202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>7</w:t>
            </w: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-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>29/11/2027</w:t>
            </w:r>
          </w:p>
        </w:tc>
        <w:tc>
          <w:tcPr>
            <w:tcW w:w="1320" w:type="dxa"/>
          </w:tcPr>
          <w:p w14:paraId="2B609B73" w14:textId="77777777" w:rsidR="00BB6D2C" w:rsidRPr="00194C95" w:rsidRDefault="00BB6D2C" w:rsidP="00A326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t>Narelle Bell</w:t>
            </w:r>
          </w:p>
          <w:p w14:paraId="34385B07" w14:textId="77777777" w:rsidR="00BB6D2C" w:rsidRPr="00194C95" w:rsidRDefault="00BB6D2C" w:rsidP="00A326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AU" w:eastAsia="en-AU"/>
              </w:rPr>
            </w:pPr>
          </w:p>
        </w:tc>
      </w:tr>
      <w:tr w:rsidR="00BB6D2C" w:rsidRPr="00194C95" w14:paraId="134F2260" w14:textId="77777777" w:rsidTr="746F5968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vMerge w:val="restart"/>
            <w:noWrap/>
          </w:tcPr>
          <w:p w14:paraId="7D1140EC" w14:textId="049CB334" w:rsidR="00BB6D2C" w:rsidRPr="00194C95" w:rsidRDefault="00BB6D2C" w:rsidP="00A32634">
            <w:pPr>
              <w:jc w:val="center"/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>Wednesday Sem 2 202</w:t>
            </w:r>
            <w:r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>7</w:t>
            </w:r>
          </w:p>
          <w:p w14:paraId="19F488CF" w14:textId="77777777" w:rsidR="00BB6D2C" w:rsidRPr="00194C95" w:rsidRDefault="00BB6D2C" w:rsidP="00A32634">
            <w:pPr>
              <w:jc w:val="center"/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</w:pPr>
          </w:p>
        </w:tc>
        <w:tc>
          <w:tcPr>
            <w:tcW w:w="1824" w:type="dxa"/>
            <w:vMerge w:val="restart"/>
          </w:tcPr>
          <w:p w14:paraId="55313667" w14:textId="77777777" w:rsidR="00BB6D2C" w:rsidRPr="00194C95" w:rsidRDefault="00BB6D2C" w:rsidP="00A326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5:30 -8:30pm</w:t>
            </w:r>
          </w:p>
          <w:p w14:paraId="5C00F903" w14:textId="77777777" w:rsidR="00BB6D2C" w:rsidRPr="00194C95" w:rsidRDefault="00BB6D2C" w:rsidP="00A326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6767" w:type="dxa"/>
            <w:gridSpan w:val="2"/>
            <w:noWrap/>
          </w:tcPr>
          <w:p w14:paraId="2C5DE200" w14:textId="77777777" w:rsidR="00BB6D2C" w:rsidRPr="00194C95" w:rsidRDefault="00BB6D2C" w:rsidP="00A32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eastAsia="en-AU"/>
              </w:rPr>
              <w:t>BSBLDR414 - Lead team effectiveness </w:t>
            </w:r>
          </w:p>
          <w:p w14:paraId="28B3E1C8" w14:textId="77777777" w:rsidR="00BB6D2C" w:rsidRPr="00194C95" w:rsidRDefault="00BB6D2C" w:rsidP="00A32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  <w:lang w:val="en-AU"/>
              </w:rPr>
            </w:pPr>
          </w:p>
        </w:tc>
        <w:tc>
          <w:tcPr>
            <w:tcW w:w="1161" w:type="dxa"/>
          </w:tcPr>
          <w:p w14:paraId="17E98FF3" w14:textId="77777777" w:rsidR="00BB6D2C" w:rsidRPr="00194C95" w:rsidRDefault="00BB6D2C" w:rsidP="00A326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Style w:val="normaltextrun"/>
                <w:rFonts w:ascii="Calibri" w:hAnsi="Calibri" w:cs="Calibri"/>
              </w:rPr>
              <w:t>S2 1-5</w:t>
            </w:r>
          </w:p>
        </w:tc>
        <w:tc>
          <w:tcPr>
            <w:tcW w:w="1353" w:type="dxa"/>
            <w:noWrap/>
          </w:tcPr>
          <w:p w14:paraId="76440C08" w14:textId="773C08CF" w:rsidR="00BB6D2C" w:rsidRPr="00194C95" w:rsidRDefault="00BB6D2C" w:rsidP="00A326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Fonts w:asciiTheme="majorHAnsi" w:eastAsia="Times New Roman" w:hAnsiTheme="majorHAnsi" w:cstheme="majorBidi"/>
                <w:lang w:val="en-AU" w:eastAsia="en-AU"/>
              </w:rPr>
              <w:t>21</w:t>
            </w: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/7/202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>7</w:t>
            </w: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-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>18</w:t>
            </w: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/8/202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>7</w:t>
            </w:r>
          </w:p>
        </w:tc>
        <w:tc>
          <w:tcPr>
            <w:tcW w:w="1320" w:type="dxa"/>
          </w:tcPr>
          <w:p w14:paraId="2B8E75EF" w14:textId="77777777" w:rsidR="00BB6D2C" w:rsidRPr="00194C95" w:rsidRDefault="00BB6D2C" w:rsidP="00A326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4C95">
              <w:t>Cathy Shay</w:t>
            </w:r>
          </w:p>
        </w:tc>
      </w:tr>
      <w:tr w:rsidR="00BB6D2C" w:rsidRPr="00194C95" w14:paraId="7F96DFC6" w14:textId="77777777" w:rsidTr="746F5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vMerge/>
            <w:noWrap/>
          </w:tcPr>
          <w:p w14:paraId="5DE67A77" w14:textId="77777777" w:rsidR="00BB6D2C" w:rsidRPr="00194C95" w:rsidRDefault="00BB6D2C" w:rsidP="00A32634">
            <w:pPr>
              <w:jc w:val="center"/>
              <w:rPr>
                <w:rFonts w:asciiTheme="majorHAnsi" w:eastAsia="Times New Roman" w:hAnsiTheme="majorHAnsi" w:cstheme="majorHAnsi"/>
                <w:color w:val="auto"/>
                <w:lang w:val="en-AU" w:eastAsia="en-AU"/>
              </w:rPr>
            </w:pPr>
          </w:p>
        </w:tc>
        <w:tc>
          <w:tcPr>
            <w:tcW w:w="1824" w:type="dxa"/>
            <w:vMerge/>
          </w:tcPr>
          <w:p w14:paraId="6DF50CE8" w14:textId="77777777" w:rsidR="00BB6D2C" w:rsidRPr="00194C95" w:rsidRDefault="00BB6D2C" w:rsidP="00A326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AU" w:eastAsia="en-AU"/>
              </w:rPr>
            </w:pPr>
          </w:p>
        </w:tc>
        <w:tc>
          <w:tcPr>
            <w:tcW w:w="6767" w:type="dxa"/>
            <w:gridSpan w:val="2"/>
          </w:tcPr>
          <w:p w14:paraId="6CFD0CC6" w14:textId="77777777" w:rsidR="00BB6D2C" w:rsidRPr="00194C95" w:rsidRDefault="00BB6D2C" w:rsidP="00A32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Style w:val="normaltextrun"/>
                <w:rFonts w:ascii="Calibri" w:hAnsi="Calibri" w:cs="Calibri"/>
              </w:rPr>
              <w:t>TAEDEL301 – Provide work skill instruction</w:t>
            </w:r>
            <w:r w:rsidRPr="00194C95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1161" w:type="dxa"/>
          </w:tcPr>
          <w:p w14:paraId="42E008BB" w14:textId="77777777" w:rsidR="00BB6D2C" w:rsidRPr="00194C95" w:rsidRDefault="00BB6D2C" w:rsidP="00A326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  <w:lang w:val="en-AU" w:eastAsia="en-AU"/>
              </w:rPr>
            </w:pPr>
            <w:r w:rsidRPr="00194C95">
              <w:rPr>
                <w:rStyle w:val="normaltextrun"/>
                <w:rFonts w:ascii="Calibri" w:hAnsi="Calibri" w:cs="Calibri"/>
              </w:rPr>
              <w:t>S2 6-12</w:t>
            </w:r>
          </w:p>
        </w:tc>
        <w:tc>
          <w:tcPr>
            <w:tcW w:w="1353" w:type="dxa"/>
            <w:noWrap/>
          </w:tcPr>
          <w:p w14:paraId="27BBD111" w14:textId="6AE45B14" w:rsidR="00BB6D2C" w:rsidRPr="00194C95" w:rsidRDefault="00BB6D2C" w:rsidP="00A326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2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>5</w:t>
            </w: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/8/202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>7</w:t>
            </w: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-2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>0</w:t>
            </w: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/10/202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>7</w:t>
            </w:r>
          </w:p>
        </w:tc>
        <w:tc>
          <w:tcPr>
            <w:tcW w:w="1320" w:type="dxa"/>
          </w:tcPr>
          <w:p w14:paraId="6B503890" w14:textId="77777777" w:rsidR="00BB6D2C" w:rsidRPr="00194C95" w:rsidRDefault="00BB6D2C" w:rsidP="00A326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4C95">
              <w:t>Cathy Shay</w:t>
            </w:r>
          </w:p>
        </w:tc>
      </w:tr>
      <w:tr w:rsidR="00BB6D2C" w:rsidRPr="00194C95" w14:paraId="1B60FB08" w14:textId="77777777" w:rsidTr="746F5968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vMerge/>
            <w:noWrap/>
          </w:tcPr>
          <w:p w14:paraId="5A13ABAF" w14:textId="77777777" w:rsidR="00BB6D2C" w:rsidRPr="00194C95" w:rsidRDefault="00BB6D2C" w:rsidP="00A32634">
            <w:pPr>
              <w:jc w:val="center"/>
              <w:rPr>
                <w:rFonts w:asciiTheme="majorHAnsi" w:eastAsia="Times New Roman" w:hAnsiTheme="majorHAnsi" w:cstheme="majorHAnsi"/>
                <w:color w:val="auto"/>
                <w:lang w:val="en-AU" w:eastAsia="en-AU"/>
              </w:rPr>
            </w:pPr>
          </w:p>
        </w:tc>
        <w:tc>
          <w:tcPr>
            <w:tcW w:w="1824" w:type="dxa"/>
            <w:vMerge/>
          </w:tcPr>
          <w:p w14:paraId="3FAE430C" w14:textId="77777777" w:rsidR="00BB6D2C" w:rsidRPr="00194C95" w:rsidRDefault="00BB6D2C" w:rsidP="00A326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AU" w:eastAsia="en-AU"/>
              </w:rPr>
            </w:pPr>
          </w:p>
        </w:tc>
        <w:tc>
          <w:tcPr>
            <w:tcW w:w="6767" w:type="dxa"/>
            <w:gridSpan w:val="2"/>
          </w:tcPr>
          <w:p w14:paraId="1B4F0179" w14:textId="77777777" w:rsidR="00BB6D2C" w:rsidRPr="00194C95" w:rsidRDefault="00BB6D2C" w:rsidP="00A32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Style w:val="normaltextrun"/>
                <w:rFonts w:ascii="Calibri" w:hAnsi="Calibri" w:cs="Calibri"/>
              </w:rPr>
              <w:t>BSBINS504 - Maintain digital repositories</w:t>
            </w:r>
            <w:r w:rsidRPr="00194C95">
              <w:rPr>
                <w:rStyle w:val="eop"/>
                <w:rFonts w:ascii="Calibri" w:eastAsiaTheme="majorEastAsia" w:hAnsi="Calibri" w:cs="Calibri"/>
              </w:rPr>
              <w:t> </w:t>
            </w:r>
          </w:p>
          <w:p w14:paraId="40F837D4" w14:textId="77777777" w:rsidR="00BB6D2C" w:rsidRPr="00194C95" w:rsidRDefault="00BB6D2C" w:rsidP="00A3263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</w:p>
          <w:p w14:paraId="0D8294B0" w14:textId="77777777" w:rsidR="00BB6D2C" w:rsidRPr="00194C95" w:rsidRDefault="00BB6D2C" w:rsidP="00A32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</w:p>
        </w:tc>
        <w:tc>
          <w:tcPr>
            <w:tcW w:w="1161" w:type="dxa"/>
          </w:tcPr>
          <w:p w14:paraId="658EE127" w14:textId="77777777" w:rsidR="00BB6D2C" w:rsidRPr="00194C95" w:rsidRDefault="00BB6D2C" w:rsidP="00A326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  <w:r w:rsidRPr="00194C95">
              <w:rPr>
                <w:rStyle w:val="normaltextrun"/>
                <w:rFonts w:ascii="Calibri" w:hAnsi="Calibri" w:cs="Calibri"/>
              </w:rPr>
              <w:lastRenderedPageBreak/>
              <w:t>S2 13-18</w:t>
            </w:r>
          </w:p>
        </w:tc>
        <w:tc>
          <w:tcPr>
            <w:tcW w:w="1353" w:type="dxa"/>
            <w:noWrap/>
          </w:tcPr>
          <w:p w14:paraId="35607E5E" w14:textId="25D91D8F" w:rsidR="00BB6D2C" w:rsidRPr="00194C95" w:rsidRDefault="00BB6D2C" w:rsidP="00A326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2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>7</w:t>
            </w: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/10/202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>71</w:t>
            </w: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/12/202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>7</w:t>
            </w:r>
          </w:p>
        </w:tc>
        <w:tc>
          <w:tcPr>
            <w:tcW w:w="1320" w:type="dxa"/>
          </w:tcPr>
          <w:p w14:paraId="51DCB6E3" w14:textId="77777777" w:rsidR="00BB6D2C" w:rsidRPr="00194C95" w:rsidRDefault="00BB6D2C" w:rsidP="00A326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4C95">
              <w:t>Cathy Shay</w:t>
            </w:r>
          </w:p>
        </w:tc>
      </w:tr>
      <w:tr w:rsidR="003704FA" w:rsidRPr="00194C95" w14:paraId="6E9D9F07" w14:textId="77777777" w:rsidTr="746F5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noWrap/>
          </w:tcPr>
          <w:p w14:paraId="4585591F" w14:textId="68260158" w:rsidR="003704FA" w:rsidRPr="00194C95" w:rsidRDefault="003704FA" w:rsidP="00A97AD2">
            <w:pPr>
              <w:jc w:val="center"/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 xml:space="preserve">Monday Sem </w:t>
            </w:r>
            <w:r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>1</w:t>
            </w:r>
            <w:r w:rsidRPr="00194C95"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 xml:space="preserve"> 202</w:t>
            </w:r>
            <w:r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>8</w:t>
            </w:r>
          </w:p>
          <w:p w14:paraId="27B8CE2F" w14:textId="77777777" w:rsidR="003704FA" w:rsidRPr="00194C95" w:rsidRDefault="003704FA" w:rsidP="00A97AD2">
            <w:pPr>
              <w:jc w:val="center"/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</w:pPr>
          </w:p>
        </w:tc>
        <w:tc>
          <w:tcPr>
            <w:tcW w:w="1824" w:type="dxa"/>
          </w:tcPr>
          <w:p w14:paraId="77CAB3B8" w14:textId="77777777" w:rsidR="003704FA" w:rsidRPr="00194C95" w:rsidRDefault="003704FA" w:rsidP="00A97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5:30 -8:30pm</w:t>
            </w:r>
          </w:p>
          <w:p w14:paraId="365D8119" w14:textId="77777777" w:rsidR="003704FA" w:rsidRPr="00194C95" w:rsidRDefault="003704FA" w:rsidP="00A97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6767" w:type="dxa"/>
            <w:gridSpan w:val="2"/>
          </w:tcPr>
          <w:p w14:paraId="3C2E5B3F" w14:textId="77777777" w:rsidR="003704FA" w:rsidRPr="00194C95" w:rsidRDefault="003704FA" w:rsidP="00A97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</w:rPr>
            </w:pPr>
            <w:r w:rsidRPr="00194C95">
              <w:rPr>
                <w:rStyle w:val="normaltextrun"/>
              </w:rPr>
              <w:t xml:space="preserve">BSBINS508 - Research and analyse information to meet library customer needs </w:t>
            </w:r>
          </w:p>
          <w:p w14:paraId="596F5E72" w14:textId="77777777" w:rsidR="003704FA" w:rsidRPr="00194C95" w:rsidRDefault="003704FA" w:rsidP="00A97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</w:rPr>
            </w:pPr>
          </w:p>
          <w:p w14:paraId="20871E19" w14:textId="77777777" w:rsidR="003704FA" w:rsidRPr="00194C95" w:rsidRDefault="003704FA" w:rsidP="00A97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</w:rPr>
            </w:pPr>
            <w:r w:rsidRPr="00194C95">
              <w:rPr>
                <w:rStyle w:val="normaltextrun"/>
              </w:rPr>
              <w:t>BSBINS602 - Extend own information literacy skills to locate information</w:t>
            </w:r>
          </w:p>
        </w:tc>
        <w:tc>
          <w:tcPr>
            <w:tcW w:w="1161" w:type="dxa"/>
          </w:tcPr>
          <w:p w14:paraId="7A9A6105" w14:textId="77777777" w:rsidR="003704FA" w:rsidRPr="00194C95" w:rsidRDefault="003704FA" w:rsidP="00A97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  <w:r w:rsidRPr="00194C95">
              <w:rPr>
                <w:rStyle w:val="normaltextrun"/>
                <w:rFonts w:ascii="Calibri" w:hAnsi="Calibri" w:cs="Calibri"/>
              </w:rPr>
              <w:t>S1 1-18</w:t>
            </w:r>
          </w:p>
        </w:tc>
        <w:tc>
          <w:tcPr>
            <w:tcW w:w="1353" w:type="dxa"/>
            <w:noWrap/>
            <w:vAlign w:val="center"/>
          </w:tcPr>
          <w:p w14:paraId="0F890903" w14:textId="19EF3D9F" w:rsidR="003704FA" w:rsidRPr="00194C95" w:rsidRDefault="0076136D" w:rsidP="00A97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Fonts w:asciiTheme="majorHAnsi" w:eastAsia="Times New Roman" w:hAnsiTheme="majorHAnsi" w:cstheme="majorBidi"/>
                <w:lang w:val="en-AU" w:eastAsia="en-AU"/>
              </w:rPr>
              <w:t>7/2/</w:t>
            </w:r>
            <w:r w:rsidR="001E1FFC">
              <w:rPr>
                <w:rFonts w:asciiTheme="majorHAnsi" w:eastAsia="Times New Roman" w:hAnsiTheme="majorHAnsi" w:cstheme="majorBidi"/>
                <w:lang w:val="en-AU" w:eastAsia="en-AU"/>
              </w:rPr>
              <w:t>2028-19/6/2028</w:t>
            </w:r>
          </w:p>
        </w:tc>
        <w:tc>
          <w:tcPr>
            <w:tcW w:w="1320" w:type="dxa"/>
          </w:tcPr>
          <w:p w14:paraId="172B65E0" w14:textId="77777777" w:rsidR="003704FA" w:rsidRPr="00194C95" w:rsidRDefault="003704FA" w:rsidP="00A97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Style w:val="normaltextrun"/>
                <w:rFonts w:ascii="Calibri" w:hAnsi="Calibri" w:cs="Calibri"/>
              </w:rPr>
              <w:t>Narelle Bell </w:t>
            </w:r>
          </w:p>
          <w:p w14:paraId="76EFF52C" w14:textId="77777777" w:rsidR="003704FA" w:rsidRPr="00194C95" w:rsidRDefault="003704FA" w:rsidP="00A97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704FA" w:rsidRPr="00194C95" w14:paraId="22A74B33" w14:textId="77777777" w:rsidTr="746F59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noWrap/>
          </w:tcPr>
          <w:p w14:paraId="2FEACE19" w14:textId="66F4E910" w:rsidR="003704FA" w:rsidRPr="00194C95" w:rsidRDefault="003704FA" w:rsidP="00A97AD2">
            <w:pPr>
              <w:jc w:val="center"/>
              <w:rPr>
                <w:rFonts w:asciiTheme="majorHAnsi" w:eastAsia="Times New Roman" w:hAnsiTheme="majorHAnsi" w:cstheme="majorBidi"/>
                <w:b w:val="0"/>
                <w:bCs w:val="0"/>
                <w:color w:val="auto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>Wednesday Sem 1 202</w:t>
            </w:r>
            <w:r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>8</w:t>
            </w:r>
          </w:p>
        </w:tc>
        <w:tc>
          <w:tcPr>
            <w:tcW w:w="1824" w:type="dxa"/>
          </w:tcPr>
          <w:p w14:paraId="5DF166FA" w14:textId="77777777" w:rsidR="003704FA" w:rsidRPr="00194C95" w:rsidRDefault="003704FA" w:rsidP="00A97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94C95">
              <w:rPr>
                <w:rFonts w:asciiTheme="majorHAnsi" w:eastAsia="Times New Roman" w:hAnsiTheme="majorHAnsi" w:cstheme="majorBidi"/>
                <w:lang w:val="en-AU" w:eastAsia="en-AU"/>
              </w:rPr>
              <w:t>5:30 –9:30pm</w:t>
            </w:r>
          </w:p>
          <w:p w14:paraId="1108731E" w14:textId="77777777" w:rsidR="003704FA" w:rsidRPr="00194C95" w:rsidRDefault="003704FA" w:rsidP="00A97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6767" w:type="dxa"/>
            <w:gridSpan w:val="2"/>
          </w:tcPr>
          <w:p w14:paraId="0C3507C4" w14:textId="77777777" w:rsidR="003704FA" w:rsidRPr="00194C95" w:rsidRDefault="003704FA" w:rsidP="00A97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lang w:val="en-AU"/>
              </w:rPr>
            </w:pPr>
            <w:r w:rsidRPr="00194C95">
              <w:rPr>
                <w:rFonts w:ascii="Calibri" w:eastAsia="Calibri" w:hAnsi="Calibri" w:cs="Calibri"/>
                <w:lang w:val="en-AU"/>
              </w:rPr>
              <w:t>BSBINS509 - Promote literature and reading</w:t>
            </w:r>
          </w:p>
          <w:p w14:paraId="697790B7" w14:textId="77777777" w:rsidR="003704FA" w:rsidRPr="00194C95" w:rsidRDefault="003704FA" w:rsidP="00A97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lang w:val="en-AU"/>
              </w:rPr>
            </w:pPr>
          </w:p>
          <w:p w14:paraId="2AF7A442" w14:textId="77777777" w:rsidR="003704FA" w:rsidRPr="00194C95" w:rsidRDefault="003704FA" w:rsidP="00A97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lang w:val="en-AU"/>
              </w:rPr>
            </w:pPr>
            <w:r w:rsidRPr="00194C95">
              <w:rPr>
                <w:rFonts w:ascii="Calibri" w:eastAsia="Calibri" w:hAnsi="Calibri" w:cs="Calibri"/>
                <w:lang w:val="en-AU"/>
              </w:rPr>
              <w:t>BSBINS511 - Develop and promote library activities, events and public programs</w:t>
            </w:r>
          </w:p>
          <w:p w14:paraId="79654167" w14:textId="77777777" w:rsidR="003704FA" w:rsidRPr="00194C95" w:rsidRDefault="003704FA" w:rsidP="00A97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</w:p>
        </w:tc>
        <w:tc>
          <w:tcPr>
            <w:tcW w:w="1161" w:type="dxa"/>
          </w:tcPr>
          <w:p w14:paraId="3C8B0CEC" w14:textId="77777777" w:rsidR="003704FA" w:rsidRPr="00194C95" w:rsidRDefault="003704FA" w:rsidP="00A97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  <w:r w:rsidRPr="00194C95">
              <w:rPr>
                <w:rStyle w:val="normaltextrun"/>
                <w:rFonts w:ascii="Calibri" w:hAnsi="Calibri" w:cs="Calibri"/>
              </w:rPr>
              <w:t>S1 1-9</w:t>
            </w:r>
          </w:p>
          <w:p w14:paraId="3D7B80FE" w14:textId="77777777" w:rsidR="003704FA" w:rsidRPr="00194C95" w:rsidRDefault="003704FA" w:rsidP="00A97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</w:p>
          <w:p w14:paraId="46106026" w14:textId="77777777" w:rsidR="003704FA" w:rsidRPr="00194C95" w:rsidRDefault="003704FA" w:rsidP="00A97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  <w:r w:rsidRPr="00194C95">
              <w:rPr>
                <w:rStyle w:val="normaltextrun"/>
                <w:rFonts w:ascii="Calibri" w:hAnsi="Calibri" w:cs="Calibri"/>
              </w:rPr>
              <w:t>S1 10-18</w:t>
            </w:r>
          </w:p>
        </w:tc>
        <w:tc>
          <w:tcPr>
            <w:tcW w:w="1353" w:type="dxa"/>
            <w:noWrap/>
            <w:vAlign w:val="center"/>
          </w:tcPr>
          <w:p w14:paraId="28A08014" w14:textId="77777777" w:rsidR="003704FA" w:rsidRDefault="00A611A1" w:rsidP="00A97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Fonts w:asciiTheme="majorHAnsi" w:eastAsia="Times New Roman" w:hAnsiTheme="majorHAnsi" w:cstheme="majorBidi"/>
                <w:lang w:val="en-AU" w:eastAsia="en-AU"/>
              </w:rPr>
              <w:t>9/2/2028-</w:t>
            </w:r>
          </w:p>
          <w:p w14:paraId="45FD9991" w14:textId="77777777" w:rsidR="00A611A1" w:rsidRDefault="0015775C" w:rsidP="00A97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Fonts w:asciiTheme="majorHAnsi" w:eastAsia="Times New Roman" w:hAnsiTheme="majorHAnsi" w:cstheme="majorBidi"/>
                <w:lang w:val="en-AU" w:eastAsia="en-AU"/>
              </w:rPr>
              <w:t>5/4/2028</w:t>
            </w:r>
          </w:p>
          <w:p w14:paraId="6C560EA9" w14:textId="77777777" w:rsidR="0015775C" w:rsidRDefault="0015775C" w:rsidP="00A97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  <w:p w14:paraId="7D455D67" w14:textId="431D332C" w:rsidR="0015775C" w:rsidRPr="00194C95" w:rsidRDefault="0015775C" w:rsidP="00A97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Fonts w:asciiTheme="majorHAnsi" w:eastAsia="Times New Roman" w:hAnsiTheme="majorHAnsi" w:cstheme="majorBidi"/>
                <w:lang w:val="en-AU" w:eastAsia="en-AU"/>
              </w:rPr>
              <w:t>24/4/2028-21/6/2028</w:t>
            </w:r>
          </w:p>
        </w:tc>
        <w:tc>
          <w:tcPr>
            <w:tcW w:w="1320" w:type="dxa"/>
          </w:tcPr>
          <w:p w14:paraId="691D432F" w14:textId="77777777" w:rsidR="003704FA" w:rsidRPr="00194C95" w:rsidRDefault="003704FA" w:rsidP="00A97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4C95">
              <w:t>Cathy Shay</w:t>
            </w:r>
          </w:p>
        </w:tc>
      </w:tr>
    </w:tbl>
    <w:p w14:paraId="4603A05B" w14:textId="77777777" w:rsidR="00B85CED" w:rsidRPr="00194C95" w:rsidRDefault="00B85CED" w:rsidP="00CF54E9">
      <w:pPr>
        <w:tabs>
          <w:tab w:val="left" w:pos="0"/>
        </w:tabs>
        <w:spacing w:after="0" w:line="240" w:lineRule="auto"/>
        <w:rPr>
          <w:rFonts w:asciiTheme="majorHAnsi" w:hAnsiTheme="majorHAnsi" w:cstheme="majorHAnsi"/>
          <w:b/>
          <w:sz w:val="28"/>
        </w:rPr>
      </w:pPr>
    </w:p>
    <w:p w14:paraId="57B9F372" w14:textId="77777777" w:rsidR="00B7087D" w:rsidRPr="00194C95" w:rsidRDefault="00B7087D" w:rsidP="00B7087D">
      <w:pPr>
        <w:pStyle w:val="Bullet"/>
        <w:numPr>
          <w:ilvl w:val="0"/>
          <w:numId w:val="0"/>
        </w:numPr>
        <w:ind w:left="567" w:hanging="567"/>
        <w:rPr>
          <w:rFonts w:asciiTheme="majorHAnsi" w:hAnsiTheme="majorHAnsi"/>
          <w:szCs w:val="22"/>
        </w:rPr>
      </w:pPr>
    </w:p>
    <w:p w14:paraId="020C7F2E" w14:textId="77777777" w:rsidR="000B526F" w:rsidRDefault="000B526F" w:rsidP="00B7087D">
      <w:pPr>
        <w:pStyle w:val="Bullet"/>
        <w:numPr>
          <w:ilvl w:val="0"/>
          <w:numId w:val="0"/>
        </w:numPr>
        <w:ind w:left="567" w:hanging="567"/>
        <w:rPr>
          <w:rFonts w:asciiTheme="majorHAnsi" w:hAnsiTheme="majorHAnsi"/>
          <w:szCs w:val="22"/>
        </w:rPr>
      </w:pPr>
      <w:r>
        <w:rPr>
          <w:rFonts w:asciiTheme="majorHAnsi" w:hAnsiTheme="majorHAnsi"/>
          <w:szCs w:val="22"/>
        </w:rPr>
        <w:t>PART TIME DAY AT NEWCASTEL</w:t>
      </w:r>
      <w:r>
        <w:rPr>
          <w:rFonts w:asciiTheme="majorHAnsi" w:hAnsiTheme="majorHAnsi"/>
          <w:szCs w:val="22"/>
        </w:rPr>
        <w:br/>
      </w:r>
    </w:p>
    <w:tbl>
      <w:tblPr>
        <w:tblStyle w:val="GridTable5Dark-Accent2"/>
        <w:tblW w:w="15304" w:type="dxa"/>
        <w:tblLayout w:type="fixed"/>
        <w:tblLook w:val="04A0" w:firstRow="1" w:lastRow="0" w:firstColumn="1" w:lastColumn="0" w:noHBand="0" w:noVBand="1"/>
      </w:tblPr>
      <w:tblGrid>
        <w:gridCol w:w="1375"/>
        <w:gridCol w:w="1846"/>
        <w:gridCol w:w="6022"/>
        <w:gridCol w:w="1136"/>
        <w:gridCol w:w="1603"/>
        <w:gridCol w:w="3322"/>
      </w:tblGrid>
      <w:tr w:rsidR="000B526F" w:rsidRPr="008679A9" w14:paraId="5D0697BE" w14:textId="77777777" w:rsidTr="00412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noWrap/>
            <w:hideMark/>
          </w:tcPr>
          <w:p w14:paraId="3477B412" w14:textId="77777777" w:rsidR="000B526F" w:rsidRPr="004B7DF1" w:rsidRDefault="000B526F" w:rsidP="0041212F">
            <w:pPr>
              <w:jc w:val="center"/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</w:pPr>
            <w:r w:rsidRPr="220E2040">
              <w:rPr>
                <w:rFonts w:asciiTheme="majorHAnsi" w:eastAsia="Times New Roman" w:hAnsiTheme="majorHAnsi" w:cstheme="majorBidi"/>
                <w:lang w:val="en-AU" w:eastAsia="en-AU"/>
              </w:rPr>
              <w:t>Day and Room</w:t>
            </w:r>
          </w:p>
        </w:tc>
        <w:tc>
          <w:tcPr>
            <w:tcW w:w="1846" w:type="dxa"/>
          </w:tcPr>
          <w:p w14:paraId="6F43DE65" w14:textId="77777777" w:rsidR="000B526F" w:rsidRPr="004B7DF1" w:rsidRDefault="000B526F" w:rsidP="004121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lang w:val="en-AU" w:eastAsia="en-AU"/>
              </w:rPr>
            </w:pPr>
            <w:r w:rsidRPr="004B7DF1">
              <w:rPr>
                <w:rFonts w:asciiTheme="majorHAnsi" w:eastAsia="Times New Roman" w:hAnsiTheme="majorHAnsi" w:cstheme="majorHAnsi"/>
                <w:lang w:val="en-AU" w:eastAsia="en-AU"/>
              </w:rPr>
              <w:t>Time</w:t>
            </w:r>
          </w:p>
        </w:tc>
        <w:tc>
          <w:tcPr>
            <w:tcW w:w="6022" w:type="dxa"/>
            <w:noWrap/>
            <w:hideMark/>
          </w:tcPr>
          <w:p w14:paraId="19B7C0F4" w14:textId="77777777" w:rsidR="000B526F" w:rsidRPr="004B7DF1" w:rsidRDefault="000B526F" w:rsidP="004121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lang w:val="en-AU" w:eastAsia="en-AU"/>
              </w:rPr>
            </w:pPr>
            <w:r w:rsidRPr="004B7DF1">
              <w:rPr>
                <w:rFonts w:asciiTheme="majorHAnsi" w:eastAsia="Times New Roman" w:hAnsiTheme="majorHAnsi" w:cstheme="majorHAnsi"/>
                <w:lang w:val="en-AU" w:eastAsia="en-AU"/>
              </w:rPr>
              <w:t>Unit of Competency</w:t>
            </w:r>
          </w:p>
        </w:tc>
        <w:tc>
          <w:tcPr>
            <w:tcW w:w="1136" w:type="dxa"/>
          </w:tcPr>
          <w:p w14:paraId="397218A6" w14:textId="77777777" w:rsidR="000B526F" w:rsidRPr="004B7DF1" w:rsidRDefault="000B526F" w:rsidP="004121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lang w:val="en-AU" w:eastAsia="en-AU"/>
              </w:rPr>
            </w:pPr>
            <w:r w:rsidRPr="004B7DF1">
              <w:rPr>
                <w:rFonts w:asciiTheme="majorHAnsi" w:eastAsia="Times New Roman" w:hAnsiTheme="majorHAnsi" w:cstheme="majorHAnsi"/>
                <w:lang w:val="en-AU" w:eastAsia="en-AU"/>
              </w:rPr>
              <w:t>Week of Study</w:t>
            </w:r>
          </w:p>
        </w:tc>
        <w:tc>
          <w:tcPr>
            <w:tcW w:w="1603" w:type="dxa"/>
            <w:noWrap/>
            <w:hideMark/>
          </w:tcPr>
          <w:p w14:paraId="69286122" w14:textId="77777777" w:rsidR="000B526F" w:rsidRPr="004B7DF1" w:rsidRDefault="000B526F" w:rsidP="004121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lang w:val="en-AU" w:eastAsia="en-AU"/>
              </w:rPr>
            </w:pPr>
            <w:r w:rsidRPr="004B7DF1">
              <w:rPr>
                <w:rFonts w:asciiTheme="majorHAnsi" w:eastAsia="Times New Roman" w:hAnsiTheme="majorHAnsi" w:cstheme="majorHAnsi"/>
                <w:lang w:val="en-AU" w:eastAsia="en-AU"/>
              </w:rPr>
              <w:t>Date of Study</w:t>
            </w:r>
          </w:p>
        </w:tc>
        <w:tc>
          <w:tcPr>
            <w:tcW w:w="3320" w:type="dxa"/>
          </w:tcPr>
          <w:p w14:paraId="4D234478" w14:textId="77777777" w:rsidR="000B526F" w:rsidRPr="004B7DF1" w:rsidRDefault="000B526F" w:rsidP="004121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lang w:val="en-AU" w:eastAsia="en-AU"/>
              </w:rPr>
            </w:pPr>
            <w:r w:rsidRPr="004B7DF1">
              <w:rPr>
                <w:rFonts w:asciiTheme="majorHAnsi" w:eastAsia="Times New Roman" w:hAnsiTheme="majorHAnsi" w:cstheme="majorHAnsi"/>
                <w:lang w:val="en-AU" w:eastAsia="en-AU"/>
              </w:rPr>
              <w:t>Teacher</w:t>
            </w:r>
          </w:p>
        </w:tc>
      </w:tr>
      <w:tr w:rsidR="000B526F" w:rsidRPr="008679A9" w14:paraId="723836F4" w14:textId="77777777" w:rsidTr="00412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vMerge w:val="restart"/>
            <w:noWrap/>
          </w:tcPr>
          <w:p w14:paraId="60F8404B" w14:textId="77777777" w:rsidR="000B526F" w:rsidRPr="004B7DF1" w:rsidRDefault="000B526F" w:rsidP="0041212F">
            <w:pPr>
              <w:jc w:val="center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220E2040">
              <w:rPr>
                <w:rFonts w:asciiTheme="majorHAnsi" w:eastAsia="Times New Roman" w:hAnsiTheme="majorHAnsi" w:cstheme="majorBidi"/>
                <w:lang w:val="en-AU" w:eastAsia="en-AU"/>
              </w:rPr>
              <w:t xml:space="preserve">Monday </w:t>
            </w:r>
            <w:r>
              <w:br/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 xml:space="preserve">Semester 2 </w:t>
            </w:r>
            <w:r w:rsidRPr="00E64981">
              <w:rPr>
                <w:rFonts w:asciiTheme="majorHAnsi" w:eastAsia="Times New Roman" w:hAnsiTheme="majorHAnsi" w:cstheme="majorBidi"/>
                <w:lang w:val="en-AU" w:eastAsia="en-AU"/>
              </w:rPr>
              <w:t>2026</w:t>
            </w:r>
          </w:p>
        </w:tc>
        <w:tc>
          <w:tcPr>
            <w:tcW w:w="1846" w:type="dxa"/>
          </w:tcPr>
          <w:p w14:paraId="2EC76925" w14:textId="77777777" w:rsidR="000B526F" w:rsidRPr="006D4968" w:rsidRDefault="000B526F" w:rsidP="0041212F">
            <w:pPr>
              <w:pStyle w:val="paragraph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op"/>
                <w:rFonts w:ascii="Calibri" w:eastAsiaTheme="majorEastAsia" w:hAnsi="Calibri" w:cs="Calibri"/>
                <w:sz w:val="22"/>
                <w:szCs w:val="22"/>
              </w:rPr>
            </w:pPr>
            <w:r w:rsidRPr="47A202E9">
              <w:rPr>
                <w:rStyle w:val="normaltextrun"/>
                <w:rFonts w:ascii="Calibri" w:hAnsi="Calibri" w:cs="Calibri"/>
                <w:sz w:val="22"/>
                <w:szCs w:val="22"/>
              </w:rPr>
              <w:t>9:00 am</w:t>
            </w:r>
            <w:r>
              <w:br/>
            </w:r>
            <w:r w:rsidRPr="47A202E9">
              <w:rPr>
                <w:rStyle w:val="normaltextrun"/>
                <w:rFonts w:ascii="Calibri" w:hAnsi="Calibri" w:cs="Calibri"/>
                <w:sz w:val="22"/>
                <w:szCs w:val="22"/>
              </w:rPr>
              <w:t>12:00 pm</w:t>
            </w:r>
          </w:p>
        </w:tc>
        <w:tc>
          <w:tcPr>
            <w:tcW w:w="6022" w:type="dxa"/>
            <w:noWrap/>
          </w:tcPr>
          <w:p w14:paraId="3319797F" w14:textId="77777777" w:rsidR="000B526F" w:rsidRDefault="000B526F" w:rsidP="0041212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BSBINS509 – Promote literature and reading </w:t>
            </w:r>
            <w:r>
              <w:rPr>
                <w:rStyle w:val="eop"/>
                <w:rFonts w:ascii="Calibri" w:eastAsiaTheme="majorEastAsia" w:hAnsi="Calibri" w:cs="Calibri"/>
                <w:sz w:val="22"/>
                <w:szCs w:val="22"/>
              </w:rPr>
              <w:t> </w:t>
            </w:r>
          </w:p>
          <w:p w14:paraId="7356DACB" w14:textId="77777777" w:rsidR="000B526F" w:rsidRPr="006D4968" w:rsidRDefault="000B526F" w:rsidP="0041212F">
            <w:pPr>
              <w:pStyle w:val="paragraph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op"/>
                <w:rFonts w:ascii="Calibri" w:eastAsiaTheme="majorEastAsia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BSBINS511 - Develop and promote library activities, events and public programs</w:t>
            </w:r>
            <w:r>
              <w:rPr>
                <w:rStyle w:val="eop"/>
                <w:rFonts w:ascii="Calibri" w:eastAsiaTheme="majorEastAsia" w:hAnsi="Calibri" w:cs="Calibri"/>
                <w:sz w:val="22"/>
                <w:szCs w:val="22"/>
              </w:rPr>
              <w:t> </w:t>
            </w:r>
          </w:p>
        </w:tc>
        <w:tc>
          <w:tcPr>
            <w:tcW w:w="1136" w:type="dxa"/>
          </w:tcPr>
          <w:p w14:paraId="66149FE5" w14:textId="77777777" w:rsidR="000B526F" w:rsidRPr="006D4968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30451D5">
              <w:rPr>
                <w:rFonts w:asciiTheme="majorHAnsi" w:eastAsia="Times New Roman" w:hAnsiTheme="majorHAnsi" w:cstheme="majorBidi"/>
                <w:lang w:val="en-AU" w:eastAsia="en-AU"/>
              </w:rPr>
              <w:t xml:space="preserve">S2 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>1-18</w:t>
            </w:r>
          </w:p>
        </w:tc>
        <w:tc>
          <w:tcPr>
            <w:tcW w:w="1603" w:type="dxa"/>
            <w:noWrap/>
          </w:tcPr>
          <w:p w14:paraId="404701A9" w14:textId="77777777" w:rsidR="000B526F" w:rsidRPr="004E539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530451D5">
              <w:rPr>
                <w:rFonts w:ascii="Calibri" w:hAnsi="Calibri" w:cs="Calibri"/>
                <w:color w:val="000000" w:themeColor="text1"/>
              </w:rPr>
              <w:t>20/07/2026</w:t>
            </w:r>
          </w:p>
          <w:p w14:paraId="7F1798B1" w14:textId="77777777" w:rsidR="000B526F" w:rsidRPr="004E539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530451D5">
              <w:rPr>
                <w:rFonts w:ascii="Calibri" w:hAnsi="Calibri" w:cs="Calibri"/>
                <w:color w:val="000000" w:themeColor="text1"/>
              </w:rPr>
              <w:t>30/11/2026</w:t>
            </w:r>
          </w:p>
        </w:tc>
        <w:tc>
          <w:tcPr>
            <w:tcW w:w="3320" w:type="dxa"/>
          </w:tcPr>
          <w:p w14:paraId="4749B882" w14:textId="77777777" w:rsidR="000B526F" w:rsidRPr="00842E31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 xml:space="preserve">Martina Clark </w:t>
            </w:r>
          </w:p>
        </w:tc>
      </w:tr>
      <w:tr w:rsidR="000B526F" w:rsidRPr="008679A9" w14:paraId="6255D69A" w14:textId="77777777" w:rsidTr="0041212F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vMerge/>
            <w:noWrap/>
          </w:tcPr>
          <w:p w14:paraId="71A125C6" w14:textId="77777777" w:rsidR="000B526F" w:rsidRPr="220E2040" w:rsidRDefault="000B526F" w:rsidP="0041212F">
            <w:pPr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1846" w:type="dxa"/>
          </w:tcPr>
          <w:p w14:paraId="4E3315F0" w14:textId="77777777" w:rsidR="000B526F" w:rsidRPr="00361B4C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Calibri" w:hAnsi="Calibri" w:cs="Calibri"/>
                <w:lang w:val="en-AU" w:eastAsia="en-AU"/>
              </w:rPr>
            </w:pPr>
            <w:r w:rsidRPr="695DF9C5">
              <w:rPr>
                <w:rStyle w:val="normaltextrun"/>
                <w:rFonts w:ascii="Calibri" w:hAnsi="Calibri" w:cs="Calibri"/>
              </w:rPr>
              <w:t>12:30pm-3:30</w:t>
            </w:r>
            <w:r w:rsidRPr="695DF9C5">
              <w:rPr>
                <w:rStyle w:val="eop"/>
                <w:rFonts w:ascii="Calibri" w:hAnsi="Calibri" w:cs="Calibri"/>
              </w:rPr>
              <w:t> pm</w:t>
            </w:r>
          </w:p>
        </w:tc>
        <w:tc>
          <w:tcPr>
            <w:tcW w:w="6022" w:type="dxa"/>
            <w:noWrap/>
          </w:tcPr>
          <w:p w14:paraId="18DD7F84" w14:textId="77777777" w:rsidR="000B526F" w:rsidRDefault="000B526F" w:rsidP="0041212F">
            <w:pPr>
              <w:pStyle w:val="paragraph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Theme="majorHAnsi" w:eastAsiaTheme="majorEastAsia" w:hAnsiTheme="majorHAnsi" w:cstheme="majorBidi"/>
                <w:sz w:val="22"/>
                <w:szCs w:val="22"/>
              </w:rPr>
            </w:pPr>
            <w:r w:rsidRPr="4A51864C">
              <w:rPr>
                <w:rStyle w:val="normaltextrun"/>
                <w:rFonts w:asciiTheme="majorHAnsi" w:eastAsiaTheme="majorEastAsia" w:hAnsiTheme="majorHAnsi" w:cstheme="majorBidi"/>
                <w:sz w:val="22"/>
                <w:szCs w:val="22"/>
              </w:rPr>
              <w:t>BSBINS505 - Provide subject access and classify material</w:t>
            </w:r>
          </w:p>
          <w:p w14:paraId="0471B0F1" w14:textId="77777777" w:rsidR="000B526F" w:rsidRPr="00361B4C" w:rsidRDefault="000B526F" w:rsidP="00412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361B4C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1136" w:type="dxa"/>
          </w:tcPr>
          <w:p w14:paraId="189DB3B1" w14:textId="77777777" w:rsidR="000B526F" w:rsidRPr="00361B4C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361B4C">
              <w:rPr>
                <w:rStyle w:val="normaltextrun"/>
                <w:rFonts w:ascii="Calibri" w:hAnsi="Calibri" w:cs="Calibri"/>
              </w:rPr>
              <w:t>S2 1-9</w:t>
            </w:r>
            <w:r w:rsidRPr="00361B4C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1603" w:type="dxa"/>
            <w:noWrap/>
          </w:tcPr>
          <w:p w14:paraId="7503523B" w14:textId="77777777" w:rsidR="000B526F" w:rsidRPr="00361B4C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530451D5">
              <w:rPr>
                <w:rFonts w:ascii="Calibri" w:hAnsi="Calibri" w:cs="Calibri"/>
                <w:color w:val="000000" w:themeColor="text1"/>
              </w:rPr>
              <w:t>20/07/2026</w:t>
            </w:r>
          </w:p>
          <w:p w14:paraId="1B76A5D6" w14:textId="77777777" w:rsidR="000B526F" w:rsidRPr="00361B4C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530451D5">
              <w:rPr>
                <w:rFonts w:ascii="Calibri" w:hAnsi="Calibri" w:cs="Calibri"/>
                <w:color w:val="000000" w:themeColor="text1"/>
              </w:rPr>
              <w:t>14/09/2026</w:t>
            </w:r>
          </w:p>
        </w:tc>
        <w:tc>
          <w:tcPr>
            <w:tcW w:w="3320" w:type="dxa"/>
          </w:tcPr>
          <w:p w14:paraId="31C4B4B8" w14:textId="77777777" w:rsidR="000B526F" w:rsidRPr="00361B4C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00361B4C">
              <w:rPr>
                <w:rFonts w:asciiTheme="majorHAnsi" w:eastAsia="Times New Roman" w:hAnsiTheme="majorHAnsi" w:cstheme="majorBidi"/>
                <w:lang w:val="en-AU" w:eastAsia="en-AU"/>
              </w:rPr>
              <w:t>Narelle Bell</w:t>
            </w:r>
            <w:r w:rsidRPr="00361B4C">
              <w:rPr>
                <w:rStyle w:val="eop"/>
                <w:rFonts w:ascii="Cambria" w:hAnsi="Cambria" w:cs="Segoe UI"/>
              </w:rPr>
              <w:t> </w:t>
            </w:r>
          </w:p>
        </w:tc>
      </w:tr>
      <w:tr w:rsidR="000B526F" w14:paraId="70989482" w14:textId="77777777" w:rsidTr="00412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vMerge/>
            <w:noWrap/>
          </w:tcPr>
          <w:p w14:paraId="1216B108" w14:textId="77777777" w:rsidR="000B526F" w:rsidRDefault="000B526F" w:rsidP="0041212F"/>
        </w:tc>
        <w:tc>
          <w:tcPr>
            <w:tcW w:w="1846" w:type="dxa"/>
          </w:tcPr>
          <w:p w14:paraId="0B9246A4" w14:textId="77777777" w:rsidR="000B526F" w:rsidRPr="00AD621A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695DF9C5">
              <w:rPr>
                <w:rStyle w:val="normaltextrun"/>
                <w:rFonts w:ascii="Calibri" w:hAnsi="Calibri" w:cs="Calibri"/>
              </w:rPr>
              <w:t>12:30pm-3:30 pm</w:t>
            </w:r>
          </w:p>
        </w:tc>
        <w:tc>
          <w:tcPr>
            <w:tcW w:w="6022" w:type="dxa"/>
            <w:noWrap/>
          </w:tcPr>
          <w:p w14:paraId="05ACC70A" w14:textId="77777777" w:rsidR="000B526F" w:rsidRPr="00AD621A" w:rsidRDefault="000B526F" w:rsidP="0041212F">
            <w:pPr>
              <w:pStyle w:val="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op"/>
                <w:rFonts w:asciiTheme="majorHAnsi" w:eastAsiaTheme="majorEastAsia" w:hAnsiTheme="majorHAnsi" w:cstheme="majorBidi"/>
                <w:sz w:val="22"/>
                <w:szCs w:val="22"/>
              </w:rPr>
            </w:pPr>
            <w:r w:rsidRPr="2073CD43">
              <w:rPr>
                <w:rStyle w:val="normaltextrun"/>
                <w:rFonts w:asciiTheme="majorHAnsi" w:eastAsiaTheme="majorEastAsia" w:hAnsiTheme="majorHAnsi" w:cstheme="majorBidi"/>
                <w:sz w:val="22"/>
                <w:szCs w:val="22"/>
              </w:rPr>
              <w:t>BSBINS516 - Undertake cataloguing activities</w:t>
            </w:r>
          </w:p>
        </w:tc>
        <w:tc>
          <w:tcPr>
            <w:tcW w:w="1136" w:type="dxa"/>
          </w:tcPr>
          <w:p w14:paraId="505C8CB8" w14:textId="77777777" w:rsidR="000B526F" w:rsidRPr="00AD621A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5F68F98">
              <w:rPr>
                <w:rFonts w:asciiTheme="majorHAnsi" w:eastAsia="Times New Roman" w:hAnsiTheme="majorHAnsi" w:cstheme="majorBidi"/>
                <w:lang w:val="en-AU" w:eastAsia="en-AU"/>
              </w:rPr>
              <w:t>S2 10-18</w:t>
            </w:r>
          </w:p>
        </w:tc>
        <w:tc>
          <w:tcPr>
            <w:tcW w:w="1603" w:type="dxa"/>
            <w:noWrap/>
          </w:tcPr>
          <w:p w14:paraId="098F50A1" w14:textId="77777777" w:rsidR="000B526F" w:rsidRPr="00AD621A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530451D5">
              <w:rPr>
                <w:rFonts w:ascii="Calibri" w:eastAsia="Calibri" w:hAnsi="Calibri" w:cs="Calibri"/>
                <w:color w:val="000000" w:themeColor="text1"/>
              </w:rPr>
              <w:t>21/09/2026</w:t>
            </w:r>
          </w:p>
          <w:p w14:paraId="5A14E589" w14:textId="77777777" w:rsidR="000B526F" w:rsidRPr="00AD621A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530451D5">
              <w:rPr>
                <w:rFonts w:ascii="Calibri" w:eastAsia="Calibri" w:hAnsi="Calibri" w:cs="Calibri"/>
                <w:color w:val="000000" w:themeColor="text1"/>
              </w:rPr>
              <w:t>30/11/2026</w:t>
            </w:r>
          </w:p>
        </w:tc>
        <w:tc>
          <w:tcPr>
            <w:tcW w:w="3320" w:type="dxa"/>
          </w:tcPr>
          <w:p w14:paraId="6EB6A9AF" w14:textId="77777777" w:rsidR="000B526F" w:rsidRPr="00AD621A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530451D5">
              <w:rPr>
                <w:rFonts w:asciiTheme="majorHAnsi" w:eastAsia="Times New Roman" w:hAnsiTheme="majorHAnsi" w:cstheme="majorBidi"/>
                <w:lang w:val="en-AU" w:eastAsia="en-AU"/>
              </w:rPr>
              <w:t>Narelle Bell</w:t>
            </w:r>
            <w:r w:rsidRPr="530451D5">
              <w:rPr>
                <w:rStyle w:val="eop"/>
                <w:rFonts w:ascii="Cambria" w:hAnsi="Cambria" w:cs="Segoe UI"/>
              </w:rPr>
              <w:t> </w:t>
            </w:r>
          </w:p>
        </w:tc>
      </w:tr>
      <w:tr w:rsidR="000B526F" w:rsidRPr="008679A9" w14:paraId="57AD8738" w14:textId="77777777" w:rsidTr="0041212F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vMerge w:val="restart"/>
            <w:noWrap/>
          </w:tcPr>
          <w:p w14:paraId="28863BD6" w14:textId="77777777" w:rsidR="000B526F" w:rsidRPr="004B7DF1" w:rsidRDefault="000B526F" w:rsidP="0041212F">
            <w:pPr>
              <w:jc w:val="center"/>
              <w:rPr>
                <w:rFonts w:asciiTheme="majorHAnsi" w:eastAsia="Times New Roman" w:hAnsiTheme="majorHAnsi" w:cstheme="majorHAnsi"/>
                <w:lang w:val="en-AU" w:eastAsia="en-AU"/>
              </w:rPr>
            </w:pPr>
            <w:r>
              <w:rPr>
                <w:rFonts w:asciiTheme="majorHAnsi" w:eastAsia="Times New Roman" w:hAnsiTheme="majorHAnsi" w:cstheme="majorHAnsi"/>
                <w:lang w:val="en-AU" w:eastAsia="en-AU"/>
              </w:rPr>
              <w:t>Monday Semester 1 2027</w:t>
            </w:r>
          </w:p>
        </w:tc>
        <w:tc>
          <w:tcPr>
            <w:tcW w:w="1846" w:type="dxa"/>
          </w:tcPr>
          <w:p w14:paraId="40B236EA" w14:textId="77777777" w:rsidR="000B526F" w:rsidRPr="006D4968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Style w:val="normaltextrun"/>
                <w:rFonts w:ascii="Calibri" w:hAnsi="Calibri" w:cs="Calibri"/>
              </w:rPr>
              <w:t>9:00am-12:00pm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6022" w:type="dxa"/>
            <w:noWrap/>
          </w:tcPr>
          <w:p w14:paraId="0FF1955D" w14:textId="77777777" w:rsidR="000B526F" w:rsidRPr="006D4968" w:rsidRDefault="000B526F" w:rsidP="00412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Style w:val="normaltextrun"/>
                <w:rFonts w:ascii="Calibri" w:hAnsi="Calibri" w:cs="Calibri"/>
              </w:rPr>
              <w:t>BSBLDR414 - Lead team effectiveness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1136" w:type="dxa"/>
          </w:tcPr>
          <w:p w14:paraId="41FBC8E8" w14:textId="77777777" w:rsidR="000B526F" w:rsidRPr="006D4968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Style w:val="normaltextrun"/>
                <w:rFonts w:ascii="Calibri" w:hAnsi="Calibri" w:cs="Calibri"/>
              </w:rPr>
              <w:t>S1 1-6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1603" w:type="dxa"/>
            <w:noWrap/>
          </w:tcPr>
          <w:p w14:paraId="735747FE" w14:textId="77777777" w:rsidR="000B526F" w:rsidRPr="001041AF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530451D5">
              <w:rPr>
                <w:rFonts w:ascii="Calibri" w:hAnsi="Calibri" w:cs="Calibri"/>
                <w:color w:val="000000" w:themeColor="text1"/>
              </w:rPr>
              <w:t>01/02/2027</w:t>
            </w:r>
          </w:p>
          <w:p w14:paraId="7671C1B3" w14:textId="77777777" w:rsidR="000B526F" w:rsidRPr="001041AF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530451D5">
              <w:rPr>
                <w:rFonts w:ascii="Calibri" w:hAnsi="Calibri" w:cs="Calibri"/>
                <w:color w:val="000000" w:themeColor="text1"/>
              </w:rPr>
              <w:t>08/03/2027</w:t>
            </w:r>
          </w:p>
        </w:tc>
        <w:tc>
          <w:tcPr>
            <w:tcW w:w="3320" w:type="dxa"/>
          </w:tcPr>
          <w:p w14:paraId="0520D58F" w14:textId="77777777" w:rsidR="000B526F" w:rsidRPr="00842E31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6C7CCB28">
              <w:rPr>
                <w:rFonts w:asciiTheme="majorHAnsi" w:eastAsia="Times New Roman" w:hAnsiTheme="majorHAnsi" w:cstheme="majorBidi"/>
                <w:lang w:val="en-AU" w:eastAsia="en-AU"/>
              </w:rPr>
              <w:t>Narelle Bell</w:t>
            </w:r>
          </w:p>
        </w:tc>
      </w:tr>
      <w:tr w:rsidR="000B526F" w:rsidRPr="008679A9" w14:paraId="1A54360A" w14:textId="77777777" w:rsidTr="00412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vMerge/>
            <w:noWrap/>
          </w:tcPr>
          <w:p w14:paraId="372958FE" w14:textId="77777777" w:rsidR="000B526F" w:rsidRPr="004B7DF1" w:rsidRDefault="000B526F" w:rsidP="0041212F">
            <w:pPr>
              <w:jc w:val="center"/>
              <w:rPr>
                <w:rFonts w:asciiTheme="majorHAnsi" w:eastAsia="Times New Roman" w:hAnsiTheme="majorHAnsi" w:cstheme="majorHAnsi"/>
                <w:lang w:val="en-AU" w:eastAsia="en-AU"/>
              </w:rPr>
            </w:pPr>
          </w:p>
        </w:tc>
        <w:tc>
          <w:tcPr>
            <w:tcW w:w="1846" w:type="dxa"/>
          </w:tcPr>
          <w:p w14:paraId="4847E675" w14:textId="77777777" w:rsidR="000B526F" w:rsidRPr="006D4968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Style w:val="normaltextrun"/>
                <w:rFonts w:ascii="Calibri" w:hAnsi="Calibri" w:cs="Calibri"/>
              </w:rPr>
              <w:t>9:00am-12:00pm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6022" w:type="dxa"/>
            <w:noWrap/>
          </w:tcPr>
          <w:p w14:paraId="0960FCB6" w14:textId="77777777" w:rsidR="000B526F" w:rsidRPr="006D4968" w:rsidRDefault="000B526F" w:rsidP="004121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Style w:val="normaltextrun"/>
                <w:rFonts w:ascii="Calibri" w:hAnsi="Calibri" w:cs="Calibri"/>
              </w:rPr>
              <w:t>TAEDEL301 – Provide work skill instruction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1136" w:type="dxa"/>
          </w:tcPr>
          <w:p w14:paraId="68CB7C4D" w14:textId="77777777" w:rsidR="000B526F" w:rsidRPr="006D4968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Style w:val="normaltextrun"/>
                <w:rFonts w:ascii="Calibri" w:hAnsi="Calibri" w:cs="Calibri"/>
              </w:rPr>
              <w:t>S1 7-12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1603" w:type="dxa"/>
            <w:noWrap/>
          </w:tcPr>
          <w:p w14:paraId="616C79ED" w14:textId="77777777" w:rsidR="000B526F" w:rsidRPr="001041AF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530451D5">
              <w:rPr>
                <w:rFonts w:ascii="Calibri" w:hAnsi="Calibri" w:cs="Calibri"/>
                <w:color w:val="000000" w:themeColor="text1"/>
              </w:rPr>
              <w:t>15/03/2027</w:t>
            </w:r>
          </w:p>
          <w:p w14:paraId="198E5EC7" w14:textId="77777777" w:rsidR="000B526F" w:rsidRPr="001041AF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530451D5">
              <w:rPr>
                <w:rFonts w:ascii="Calibri" w:hAnsi="Calibri" w:cs="Calibri"/>
                <w:color w:val="000000" w:themeColor="text1"/>
              </w:rPr>
              <w:t>03/05/2027</w:t>
            </w:r>
          </w:p>
        </w:tc>
        <w:tc>
          <w:tcPr>
            <w:tcW w:w="3320" w:type="dxa"/>
          </w:tcPr>
          <w:p w14:paraId="05D6BE6E" w14:textId="77777777" w:rsidR="000B526F" w:rsidRPr="00842E31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6C7CCB28">
              <w:rPr>
                <w:rFonts w:asciiTheme="majorHAnsi" w:eastAsia="Times New Roman" w:hAnsiTheme="majorHAnsi" w:cstheme="majorBidi"/>
                <w:lang w:val="en-AU" w:eastAsia="en-AU"/>
              </w:rPr>
              <w:t>Narelle Bell</w:t>
            </w:r>
          </w:p>
        </w:tc>
      </w:tr>
      <w:tr w:rsidR="000B526F" w:rsidRPr="008679A9" w14:paraId="70EE0E3E" w14:textId="77777777" w:rsidTr="0041212F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vMerge/>
            <w:noWrap/>
          </w:tcPr>
          <w:p w14:paraId="2BA9DA54" w14:textId="77777777" w:rsidR="000B526F" w:rsidRPr="004B7DF1" w:rsidRDefault="000B526F" w:rsidP="0041212F">
            <w:pPr>
              <w:jc w:val="center"/>
              <w:rPr>
                <w:rFonts w:asciiTheme="majorHAnsi" w:eastAsia="Times New Roman" w:hAnsiTheme="majorHAnsi" w:cstheme="majorHAnsi"/>
                <w:lang w:val="en-AU" w:eastAsia="en-AU"/>
              </w:rPr>
            </w:pPr>
          </w:p>
        </w:tc>
        <w:tc>
          <w:tcPr>
            <w:tcW w:w="1846" w:type="dxa"/>
          </w:tcPr>
          <w:p w14:paraId="2E2980F0" w14:textId="77777777" w:rsidR="000B526F" w:rsidRPr="006D4968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Style w:val="normaltextrun"/>
                <w:rFonts w:ascii="Calibri" w:hAnsi="Calibri" w:cs="Calibri"/>
              </w:rPr>
              <w:t>9:00am-12:00pm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6022" w:type="dxa"/>
            <w:noWrap/>
          </w:tcPr>
          <w:p w14:paraId="0944486A" w14:textId="77777777" w:rsidR="000B526F" w:rsidRPr="006D4968" w:rsidRDefault="000B526F" w:rsidP="00412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Style w:val="normaltextrun"/>
                <w:rFonts w:ascii="Calibri" w:hAnsi="Calibri" w:cs="Calibri"/>
              </w:rPr>
              <w:t>BSBINS503 - Monitor compliance with copyright and license requirements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1136" w:type="dxa"/>
          </w:tcPr>
          <w:p w14:paraId="1B9ABA17" w14:textId="77777777" w:rsidR="000B526F" w:rsidRPr="006D4968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Style w:val="normaltextrun"/>
                <w:rFonts w:ascii="Calibri" w:hAnsi="Calibri" w:cs="Calibri"/>
              </w:rPr>
              <w:t>S1 13-18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1603" w:type="dxa"/>
            <w:noWrap/>
          </w:tcPr>
          <w:p w14:paraId="19E1C4F2" w14:textId="77777777" w:rsidR="000B526F" w:rsidRPr="001041AF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530451D5">
              <w:rPr>
                <w:rFonts w:ascii="Calibri" w:hAnsi="Calibri" w:cs="Calibri"/>
                <w:color w:val="000000" w:themeColor="text1"/>
              </w:rPr>
              <w:t>10/05/2027</w:t>
            </w:r>
          </w:p>
          <w:p w14:paraId="054D416C" w14:textId="77777777" w:rsidR="000B526F" w:rsidRPr="001041AF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530451D5">
              <w:rPr>
                <w:rFonts w:ascii="Calibri" w:hAnsi="Calibri" w:cs="Calibri"/>
                <w:color w:val="000000" w:themeColor="text1"/>
              </w:rPr>
              <w:t>14/06/2027</w:t>
            </w:r>
          </w:p>
        </w:tc>
        <w:tc>
          <w:tcPr>
            <w:tcW w:w="3320" w:type="dxa"/>
          </w:tcPr>
          <w:p w14:paraId="7FD386F9" w14:textId="77777777" w:rsidR="000B526F" w:rsidRPr="00842E31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6C7CCB28">
              <w:rPr>
                <w:rFonts w:asciiTheme="majorHAnsi" w:eastAsia="Times New Roman" w:hAnsiTheme="majorHAnsi" w:cstheme="majorBidi"/>
                <w:lang w:val="en-AU" w:eastAsia="en-AU"/>
              </w:rPr>
              <w:t>Narelle Bell</w:t>
            </w:r>
          </w:p>
        </w:tc>
      </w:tr>
      <w:tr w:rsidR="000B526F" w:rsidRPr="008679A9" w14:paraId="1C5CEAA5" w14:textId="77777777" w:rsidTr="00412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vMerge/>
            <w:noWrap/>
          </w:tcPr>
          <w:p w14:paraId="77A5503D" w14:textId="77777777" w:rsidR="000B526F" w:rsidRPr="004B7DF1" w:rsidRDefault="000B526F" w:rsidP="0041212F">
            <w:pPr>
              <w:jc w:val="center"/>
              <w:rPr>
                <w:rFonts w:asciiTheme="majorHAnsi" w:eastAsia="Times New Roman" w:hAnsiTheme="majorHAnsi" w:cstheme="majorHAnsi"/>
                <w:lang w:val="en-AU" w:eastAsia="en-AU"/>
              </w:rPr>
            </w:pPr>
          </w:p>
        </w:tc>
        <w:tc>
          <w:tcPr>
            <w:tcW w:w="1846" w:type="dxa"/>
          </w:tcPr>
          <w:p w14:paraId="1C042DC5" w14:textId="77777777" w:rsidR="000B526F" w:rsidRPr="006D4968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Style w:val="normaltextrun"/>
                <w:rFonts w:ascii="Calibri" w:hAnsi="Calibri" w:cs="Calibri"/>
              </w:rPr>
              <w:t>12:30pm-3:30pm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6022" w:type="dxa"/>
            <w:noWrap/>
          </w:tcPr>
          <w:p w14:paraId="675CB0E9" w14:textId="77777777" w:rsidR="000B526F" w:rsidRPr="006D4968" w:rsidRDefault="000B526F" w:rsidP="0041212F">
            <w:pPr>
              <w:pStyle w:val="paragraph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50CB58EC">
              <w:rPr>
                <w:rStyle w:val="normaltextrun"/>
                <w:rFonts w:ascii="Calibri" w:hAnsi="Calibri" w:cs="Calibri"/>
                <w:sz w:val="22"/>
                <w:szCs w:val="22"/>
              </w:rPr>
              <w:t>BSBINS604 - Contribute to collection management</w:t>
            </w:r>
            <w:r w:rsidRPr="50CB58EC">
              <w:rPr>
                <w:rStyle w:val="eop"/>
                <w:rFonts w:ascii="Calibri" w:eastAsiaTheme="majorEastAsia" w:hAnsi="Calibri" w:cs="Calibri"/>
                <w:sz w:val="22"/>
                <w:szCs w:val="22"/>
              </w:rPr>
              <w:t> </w:t>
            </w:r>
          </w:p>
        </w:tc>
        <w:tc>
          <w:tcPr>
            <w:tcW w:w="1136" w:type="dxa"/>
          </w:tcPr>
          <w:p w14:paraId="69FBCC62" w14:textId="77777777" w:rsidR="000B526F" w:rsidRPr="006D4968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Style w:val="normaltextrun"/>
                <w:rFonts w:ascii="Calibri" w:hAnsi="Calibri" w:cs="Calibri"/>
              </w:rPr>
              <w:t>S1 1-9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1603" w:type="dxa"/>
            <w:noWrap/>
          </w:tcPr>
          <w:p w14:paraId="7BDCC176" w14:textId="77777777" w:rsidR="000B526F" w:rsidRPr="001041AF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n-AU"/>
              </w:rPr>
            </w:pPr>
            <w:r w:rsidRPr="530451D5">
              <w:rPr>
                <w:rFonts w:ascii="Calibri" w:eastAsia="Calibri" w:hAnsi="Calibri" w:cs="Calibri"/>
                <w:color w:val="000000" w:themeColor="text1"/>
              </w:rPr>
              <w:t>01/02/2027</w:t>
            </w:r>
          </w:p>
          <w:p w14:paraId="5EF6C15A" w14:textId="77777777" w:rsidR="000B526F" w:rsidRPr="001041AF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530451D5">
              <w:rPr>
                <w:rFonts w:ascii="Calibri" w:eastAsia="Calibri" w:hAnsi="Calibri" w:cs="Calibri"/>
                <w:color w:val="000000" w:themeColor="text1"/>
              </w:rPr>
              <w:t>29/03/2027</w:t>
            </w:r>
          </w:p>
        </w:tc>
        <w:tc>
          <w:tcPr>
            <w:tcW w:w="3320" w:type="dxa"/>
          </w:tcPr>
          <w:p w14:paraId="3B6492B5" w14:textId="77777777" w:rsidR="000B526F" w:rsidRPr="00842E31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>
              <w:rPr>
                <w:rStyle w:val="normaltextrun"/>
                <w:rFonts w:ascii="Calibri" w:hAnsi="Calibri" w:cs="Calibri"/>
              </w:rPr>
              <w:t>Narelle Bell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</w:tr>
      <w:tr w:rsidR="000B526F" w:rsidRPr="008679A9" w14:paraId="3D3433B6" w14:textId="77777777" w:rsidTr="0041212F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vMerge/>
            <w:noWrap/>
          </w:tcPr>
          <w:p w14:paraId="33A27AF5" w14:textId="77777777" w:rsidR="000B526F" w:rsidRPr="004B7DF1" w:rsidRDefault="000B526F" w:rsidP="0041212F">
            <w:pPr>
              <w:jc w:val="center"/>
              <w:rPr>
                <w:rFonts w:asciiTheme="majorHAnsi" w:eastAsia="Times New Roman" w:hAnsiTheme="majorHAnsi" w:cstheme="majorHAnsi"/>
                <w:lang w:val="en-AU" w:eastAsia="en-AU"/>
              </w:rPr>
            </w:pPr>
          </w:p>
        </w:tc>
        <w:tc>
          <w:tcPr>
            <w:tcW w:w="1846" w:type="dxa"/>
          </w:tcPr>
          <w:p w14:paraId="7B53D9A0" w14:textId="77777777" w:rsidR="000B526F" w:rsidRPr="006D4968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Style w:val="normaltextrun"/>
                <w:rFonts w:ascii="Calibri" w:hAnsi="Calibri" w:cs="Calibri"/>
              </w:rPr>
              <w:t>12:30pm-3:30pm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6022" w:type="dxa"/>
            <w:noWrap/>
          </w:tcPr>
          <w:p w14:paraId="5AD0BA0C" w14:textId="77777777" w:rsidR="000B526F" w:rsidRPr="006D4968" w:rsidRDefault="000B526F" w:rsidP="00412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Style w:val="normaltextrun"/>
                <w:rFonts w:ascii="Calibri" w:hAnsi="Calibri" w:cs="Calibri"/>
              </w:rPr>
              <w:t>BSBINS507 - Use advanced functions of integrated library management systems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1136" w:type="dxa"/>
          </w:tcPr>
          <w:p w14:paraId="147E3FFE" w14:textId="77777777" w:rsidR="000B526F" w:rsidRPr="006D4968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Style w:val="normaltextrun"/>
                <w:rFonts w:ascii="Calibri" w:hAnsi="Calibri" w:cs="Calibri"/>
              </w:rPr>
              <w:t>S1 10-18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1603" w:type="dxa"/>
            <w:noWrap/>
          </w:tcPr>
          <w:p w14:paraId="4A69C0C0" w14:textId="77777777" w:rsidR="000B526F" w:rsidRPr="001041AF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530451D5">
              <w:rPr>
                <w:rFonts w:ascii="Calibri" w:hAnsi="Calibri" w:cs="Calibri"/>
                <w:color w:val="000000" w:themeColor="text1"/>
              </w:rPr>
              <w:t>05/04/2027</w:t>
            </w:r>
          </w:p>
          <w:p w14:paraId="5614588B" w14:textId="77777777" w:rsidR="000B526F" w:rsidRPr="001041AF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530451D5">
              <w:rPr>
                <w:rFonts w:ascii="Calibri" w:hAnsi="Calibri" w:cs="Calibri"/>
                <w:color w:val="000000" w:themeColor="text1"/>
              </w:rPr>
              <w:t>14/06/2027</w:t>
            </w:r>
          </w:p>
        </w:tc>
        <w:tc>
          <w:tcPr>
            <w:tcW w:w="3320" w:type="dxa"/>
          </w:tcPr>
          <w:p w14:paraId="6595C1AF" w14:textId="77777777" w:rsidR="000B526F" w:rsidRPr="00842E31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>
              <w:rPr>
                <w:rStyle w:val="normaltextrun"/>
                <w:rFonts w:ascii="Calibri" w:hAnsi="Calibri" w:cs="Calibri"/>
              </w:rPr>
              <w:t>Narelle Bell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</w:tr>
      <w:tr w:rsidR="000B526F" w:rsidRPr="008679A9" w14:paraId="3BC6ADC2" w14:textId="77777777" w:rsidTr="00412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vMerge/>
            <w:noWrap/>
          </w:tcPr>
          <w:p w14:paraId="16B09E7E" w14:textId="77777777" w:rsidR="000B526F" w:rsidRPr="004B7DF1" w:rsidRDefault="000B526F" w:rsidP="0041212F">
            <w:pPr>
              <w:jc w:val="center"/>
              <w:rPr>
                <w:rFonts w:asciiTheme="majorHAnsi" w:eastAsia="Times New Roman" w:hAnsiTheme="majorHAnsi" w:cstheme="majorHAnsi"/>
                <w:lang w:val="en-AU" w:eastAsia="en-AU"/>
              </w:rPr>
            </w:pPr>
          </w:p>
        </w:tc>
        <w:tc>
          <w:tcPr>
            <w:tcW w:w="1846" w:type="dxa"/>
          </w:tcPr>
          <w:p w14:paraId="10BD054B" w14:textId="77777777" w:rsidR="000B526F" w:rsidRPr="006D4968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30451D5">
              <w:rPr>
                <w:rStyle w:val="normaltextrun"/>
                <w:rFonts w:ascii="Calibri" w:hAnsi="Calibri" w:cs="Calibri"/>
                <w:color w:val="000000" w:themeColor="text1"/>
              </w:rPr>
              <w:t>3:30pm– 4:30pm</w:t>
            </w:r>
            <w:r w:rsidRPr="530451D5">
              <w:rPr>
                <w:rStyle w:val="eop"/>
                <w:rFonts w:ascii="Calibri" w:hAnsi="Calibri" w:cs="Calibri"/>
                <w:color w:val="000000" w:themeColor="text1"/>
              </w:rPr>
              <w:t> </w:t>
            </w:r>
          </w:p>
        </w:tc>
        <w:tc>
          <w:tcPr>
            <w:tcW w:w="6022" w:type="dxa"/>
            <w:noWrap/>
          </w:tcPr>
          <w:p w14:paraId="3E80C698" w14:textId="77777777" w:rsidR="000B526F" w:rsidRDefault="000B526F" w:rsidP="0041212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Tutorial Time</w:t>
            </w:r>
            <w:r>
              <w:rPr>
                <w:rStyle w:val="eop"/>
                <w:rFonts w:ascii="Calibri" w:eastAsiaTheme="majorEastAsia" w:hAnsi="Calibri" w:cs="Calibri"/>
                <w:sz w:val="22"/>
                <w:szCs w:val="22"/>
              </w:rPr>
              <w:t> </w:t>
            </w:r>
          </w:p>
          <w:p w14:paraId="6D4F7F78" w14:textId="77777777" w:rsidR="000B526F" w:rsidRPr="006D4968" w:rsidRDefault="000B526F" w:rsidP="004121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1136" w:type="dxa"/>
          </w:tcPr>
          <w:p w14:paraId="1DDA1F06" w14:textId="77777777" w:rsidR="000B526F" w:rsidRPr="006D4968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Style w:val="normaltextrun"/>
                <w:rFonts w:ascii="Calibri" w:hAnsi="Calibri" w:cs="Calibri"/>
              </w:rPr>
              <w:t>S1 1-18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1603" w:type="dxa"/>
            <w:noWrap/>
          </w:tcPr>
          <w:p w14:paraId="53E4E98B" w14:textId="77777777" w:rsidR="000B526F" w:rsidRPr="001041AF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530451D5">
              <w:rPr>
                <w:rFonts w:ascii="Calibri" w:eastAsia="Calibri" w:hAnsi="Calibri" w:cs="Calibri"/>
                <w:color w:val="000000" w:themeColor="text1"/>
              </w:rPr>
              <w:t>01/02/2027</w:t>
            </w:r>
          </w:p>
          <w:p w14:paraId="0FE05476" w14:textId="77777777" w:rsidR="000B526F" w:rsidRPr="001041AF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30451D5">
              <w:rPr>
                <w:rFonts w:ascii="Calibri" w:eastAsia="Calibri" w:hAnsi="Calibri" w:cs="Calibri"/>
                <w:color w:val="000000" w:themeColor="text1"/>
              </w:rPr>
              <w:t>14/06/2027</w:t>
            </w:r>
          </w:p>
        </w:tc>
        <w:tc>
          <w:tcPr>
            <w:tcW w:w="3320" w:type="dxa"/>
          </w:tcPr>
          <w:p w14:paraId="2C14F9FA" w14:textId="77777777" w:rsidR="000B526F" w:rsidRPr="00842E31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Narelle Bell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</w:tc>
      </w:tr>
      <w:tr w:rsidR="000B526F" w:rsidRPr="008679A9" w14:paraId="5B4BFEBB" w14:textId="77777777" w:rsidTr="0041212F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noWrap/>
          </w:tcPr>
          <w:p w14:paraId="5004BF52" w14:textId="77777777" w:rsidR="000B526F" w:rsidRPr="004B7DF1" w:rsidRDefault="000B526F" w:rsidP="0041212F">
            <w:pPr>
              <w:jc w:val="center"/>
              <w:rPr>
                <w:rFonts w:asciiTheme="majorHAnsi" w:eastAsia="Times New Roman" w:hAnsiTheme="majorHAnsi" w:cstheme="majorHAnsi"/>
                <w:lang w:val="en-AU" w:eastAsia="en-AU"/>
              </w:rPr>
            </w:pPr>
            <w:r>
              <w:rPr>
                <w:rFonts w:asciiTheme="majorHAnsi" w:eastAsia="Times New Roman" w:hAnsiTheme="majorHAnsi" w:cstheme="majorHAnsi"/>
                <w:lang w:val="en-AU" w:eastAsia="en-AU"/>
              </w:rPr>
              <w:t>Monday Semester 2 2027</w:t>
            </w:r>
          </w:p>
        </w:tc>
        <w:tc>
          <w:tcPr>
            <w:tcW w:w="1846" w:type="dxa"/>
          </w:tcPr>
          <w:p w14:paraId="612C9071" w14:textId="77777777" w:rsidR="000B526F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Theme="majorHAnsi" w:eastAsiaTheme="majorEastAsia" w:hAnsiTheme="majorHAnsi" w:cstheme="majorBidi"/>
              </w:rPr>
            </w:pPr>
            <w:r w:rsidRPr="530451D5">
              <w:rPr>
                <w:rStyle w:val="normaltextrun"/>
                <w:rFonts w:asciiTheme="majorHAnsi" w:eastAsiaTheme="majorEastAsia" w:hAnsiTheme="majorHAnsi" w:cstheme="majorBidi"/>
              </w:rPr>
              <w:t>9:00am-12:00pm</w:t>
            </w:r>
          </w:p>
        </w:tc>
        <w:tc>
          <w:tcPr>
            <w:tcW w:w="6022" w:type="dxa"/>
            <w:noWrap/>
          </w:tcPr>
          <w:p w14:paraId="05AE2F39" w14:textId="77777777" w:rsidR="000B526F" w:rsidRDefault="000B526F" w:rsidP="0041212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4A51864C">
              <w:rPr>
                <w:rStyle w:val="normaltextrun"/>
                <w:rFonts w:asciiTheme="majorHAnsi" w:eastAsiaTheme="majorEastAsia" w:hAnsiTheme="majorHAnsi" w:cstheme="majorBidi"/>
                <w:sz w:val="22"/>
                <w:szCs w:val="22"/>
              </w:rPr>
              <w:t> </w:t>
            </w:r>
            <w:r w:rsidRPr="4A51864C">
              <w:rPr>
                <w:rStyle w:val="normaltextrun"/>
                <w:rFonts w:ascii="Calibri" w:hAnsi="Calibri" w:cs="Calibri"/>
                <w:sz w:val="22"/>
                <w:szCs w:val="22"/>
              </w:rPr>
              <w:t>ICTSAS432 - Identify and resolve client ICT problems</w:t>
            </w:r>
            <w:r w:rsidRPr="4A51864C">
              <w:rPr>
                <w:rStyle w:val="eop"/>
                <w:rFonts w:ascii="Calibri" w:eastAsiaTheme="majorEastAsia" w:hAnsi="Calibri" w:cs="Calibri"/>
                <w:sz w:val="22"/>
                <w:szCs w:val="22"/>
              </w:rPr>
              <w:t> </w:t>
            </w:r>
          </w:p>
          <w:p w14:paraId="06564DF7" w14:textId="77777777" w:rsidR="000B526F" w:rsidRDefault="000B526F" w:rsidP="0041212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Theme="majorHAnsi" w:eastAsiaTheme="majorEastAsia" w:hAnsiTheme="majorHAnsi" w:cstheme="majorBidi"/>
                <w:sz w:val="22"/>
                <w:szCs w:val="22"/>
              </w:rPr>
            </w:pPr>
          </w:p>
          <w:p w14:paraId="37F9AF4F" w14:textId="77777777" w:rsidR="000B526F" w:rsidRDefault="000B526F" w:rsidP="0041212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Theme="majorHAnsi" w:eastAsiaTheme="majorEastAsia" w:hAnsiTheme="majorHAnsi" w:cstheme="majorBidi"/>
                <w:sz w:val="22"/>
                <w:szCs w:val="22"/>
              </w:rPr>
            </w:pPr>
            <w:r w:rsidRPr="530451D5">
              <w:rPr>
                <w:rStyle w:val="eop"/>
                <w:rFonts w:asciiTheme="majorHAnsi" w:eastAsiaTheme="majorEastAsia" w:hAnsiTheme="majorHAnsi" w:cstheme="majorBidi"/>
                <w:sz w:val="22"/>
                <w:szCs w:val="22"/>
              </w:rPr>
              <w:t> </w:t>
            </w:r>
          </w:p>
        </w:tc>
        <w:tc>
          <w:tcPr>
            <w:tcW w:w="1136" w:type="dxa"/>
          </w:tcPr>
          <w:p w14:paraId="00C7347B" w14:textId="77777777" w:rsidR="000B526F" w:rsidRDefault="000B526F" w:rsidP="0041212F">
            <w:pPr>
              <w:pStyle w:val="paragraph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Theme="majorHAnsi" w:eastAsiaTheme="majorEastAsia" w:hAnsiTheme="majorHAnsi" w:cstheme="majorBidi"/>
                <w:sz w:val="22"/>
                <w:szCs w:val="22"/>
              </w:rPr>
            </w:pPr>
            <w:r w:rsidRPr="530451D5">
              <w:rPr>
                <w:rStyle w:val="normaltextrun"/>
                <w:rFonts w:asciiTheme="majorHAnsi" w:eastAsiaTheme="majorEastAsia" w:hAnsiTheme="majorHAnsi" w:cstheme="majorBidi"/>
                <w:sz w:val="22"/>
                <w:szCs w:val="22"/>
              </w:rPr>
              <w:t>S2 1-9</w:t>
            </w:r>
            <w:r w:rsidRPr="530451D5">
              <w:rPr>
                <w:rStyle w:val="eop"/>
                <w:rFonts w:asciiTheme="majorHAnsi" w:eastAsiaTheme="majorEastAsia" w:hAnsiTheme="majorHAnsi" w:cstheme="majorBidi"/>
                <w:sz w:val="22"/>
                <w:szCs w:val="22"/>
              </w:rPr>
              <w:t> </w:t>
            </w:r>
          </w:p>
          <w:p w14:paraId="753510CC" w14:textId="77777777" w:rsidR="000B526F" w:rsidRDefault="000B526F" w:rsidP="0041212F">
            <w:pPr>
              <w:pStyle w:val="paragraph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2"/>
                <w:szCs w:val="22"/>
              </w:rPr>
            </w:pPr>
            <w:r w:rsidRPr="530451D5">
              <w:rPr>
                <w:rStyle w:val="eop"/>
                <w:rFonts w:asciiTheme="majorHAnsi" w:eastAsiaTheme="majorEastAsia" w:hAnsiTheme="majorHAnsi" w:cstheme="majorBidi"/>
                <w:sz w:val="22"/>
                <w:szCs w:val="22"/>
              </w:rPr>
              <w:t> </w:t>
            </w:r>
          </w:p>
        </w:tc>
        <w:tc>
          <w:tcPr>
            <w:tcW w:w="1603" w:type="dxa"/>
            <w:noWrap/>
          </w:tcPr>
          <w:p w14:paraId="0FD25235" w14:textId="77777777" w:rsidR="000B526F" w:rsidRDefault="000B526F" w:rsidP="0041212F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Theme="majorHAnsi" w:eastAsiaTheme="majorEastAsia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530451D5">
              <w:rPr>
                <w:rStyle w:val="normaltextrun"/>
                <w:rFonts w:asciiTheme="majorHAnsi" w:eastAsiaTheme="majorEastAsia" w:hAnsiTheme="majorHAnsi" w:cstheme="majorBidi"/>
                <w:color w:val="000000" w:themeColor="text1"/>
                <w:sz w:val="22"/>
                <w:szCs w:val="22"/>
                <w:lang w:val="en-US"/>
              </w:rPr>
              <w:t>19/07/2027</w:t>
            </w:r>
          </w:p>
          <w:p w14:paraId="12A87015" w14:textId="77777777" w:rsidR="000B526F" w:rsidRDefault="000B526F" w:rsidP="0041212F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Theme="majorHAnsi" w:eastAsiaTheme="majorEastAsia" w:hAnsiTheme="majorHAnsi" w:cstheme="majorBidi"/>
                <w:color w:val="000000"/>
                <w:sz w:val="22"/>
                <w:szCs w:val="22"/>
                <w:lang w:val="en-US"/>
              </w:rPr>
            </w:pPr>
            <w:r w:rsidRPr="530451D5">
              <w:rPr>
                <w:rStyle w:val="normaltextrun"/>
                <w:rFonts w:asciiTheme="majorHAnsi" w:eastAsiaTheme="majorEastAsia" w:hAnsiTheme="majorHAnsi" w:cstheme="majorBidi"/>
                <w:color w:val="000000" w:themeColor="text1"/>
                <w:sz w:val="22"/>
                <w:szCs w:val="22"/>
                <w:lang w:val="en-US"/>
              </w:rPr>
              <w:t>13/09/2027</w:t>
            </w:r>
          </w:p>
        </w:tc>
        <w:tc>
          <w:tcPr>
            <w:tcW w:w="3320" w:type="dxa"/>
          </w:tcPr>
          <w:p w14:paraId="62E08B47" w14:textId="77777777" w:rsidR="000B526F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Theme="majorHAnsi" w:eastAsiaTheme="majorEastAsia" w:hAnsiTheme="majorHAnsi" w:cstheme="majorBidi"/>
                <w:color w:val="000000"/>
              </w:rPr>
            </w:pPr>
            <w:r w:rsidRPr="530451D5">
              <w:rPr>
                <w:rStyle w:val="normaltextrun"/>
                <w:rFonts w:asciiTheme="majorHAnsi" w:eastAsiaTheme="majorEastAsia" w:hAnsiTheme="majorHAnsi" w:cstheme="majorBidi"/>
                <w:color w:val="000000" w:themeColor="text1"/>
              </w:rPr>
              <w:t>Narelle Bell</w:t>
            </w:r>
            <w:r w:rsidRPr="530451D5">
              <w:rPr>
                <w:rStyle w:val="eop"/>
                <w:rFonts w:asciiTheme="majorHAnsi" w:eastAsiaTheme="majorEastAsia" w:hAnsiTheme="majorHAnsi" w:cstheme="majorBidi"/>
                <w:color w:val="000000" w:themeColor="text1"/>
              </w:rPr>
              <w:t> </w:t>
            </w:r>
          </w:p>
        </w:tc>
      </w:tr>
      <w:tr w:rsidR="000B526F" w14:paraId="127B5885" w14:textId="77777777" w:rsidTr="00412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noWrap/>
          </w:tcPr>
          <w:p w14:paraId="0D7820E8" w14:textId="77777777" w:rsidR="000B526F" w:rsidRDefault="000B526F" w:rsidP="0041212F"/>
        </w:tc>
        <w:tc>
          <w:tcPr>
            <w:tcW w:w="1846" w:type="dxa"/>
          </w:tcPr>
          <w:p w14:paraId="54931702" w14:textId="77777777" w:rsidR="000B526F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Theme="majorHAnsi" w:eastAsiaTheme="majorEastAsia" w:hAnsiTheme="majorHAnsi" w:cstheme="majorBidi"/>
              </w:rPr>
            </w:pPr>
            <w:r w:rsidRPr="530451D5">
              <w:rPr>
                <w:rStyle w:val="normaltextrun"/>
                <w:rFonts w:asciiTheme="majorHAnsi" w:eastAsiaTheme="majorEastAsia" w:hAnsiTheme="majorHAnsi" w:cstheme="majorBidi"/>
              </w:rPr>
              <w:t>9:00am-12:00pm</w:t>
            </w:r>
          </w:p>
        </w:tc>
        <w:tc>
          <w:tcPr>
            <w:tcW w:w="6022" w:type="dxa"/>
            <w:noWrap/>
          </w:tcPr>
          <w:p w14:paraId="29E68071" w14:textId="77777777" w:rsidR="000B526F" w:rsidRDefault="000B526F" w:rsidP="004121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A51864C">
              <w:rPr>
                <w:rFonts w:ascii="Calibri" w:eastAsia="Calibri" w:hAnsi="Calibri" w:cs="Calibri"/>
                <w:color w:val="000000" w:themeColor="text1"/>
                <w:lang w:val="en-AU"/>
              </w:rPr>
              <w:t xml:space="preserve">BSBINS504 - Maintain digital Repositories </w:t>
            </w:r>
            <w:r w:rsidRPr="4A51864C">
              <w:rPr>
                <w:rFonts w:ascii="Calibri" w:eastAsia="Calibri" w:hAnsi="Calibri" w:cs="Calibri"/>
                <w:lang w:val="en-AU"/>
              </w:rPr>
              <w:t xml:space="preserve"> </w:t>
            </w:r>
          </w:p>
          <w:p w14:paraId="0ADA4B4B" w14:textId="77777777" w:rsidR="000B526F" w:rsidRDefault="000B526F" w:rsidP="0041212F">
            <w:pPr>
              <w:pStyle w:val="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Theme="majorHAnsi" w:eastAsiaTheme="majorEastAsia" w:hAnsiTheme="majorHAnsi" w:cstheme="majorBidi"/>
                <w:sz w:val="22"/>
                <w:szCs w:val="22"/>
              </w:rPr>
            </w:pPr>
          </w:p>
        </w:tc>
        <w:tc>
          <w:tcPr>
            <w:tcW w:w="1136" w:type="dxa"/>
          </w:tcPr>
          <w:p w14:paraId="7387205C" w14:textId="77777777" w:rsidR="000B526F" w:rsidRDefault="000B526F" w:rsidP="0041212F">
            <w:pPr>
              <w:pStyle w:val="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op"/>
                <w:rFonts w:asciiTheme="majorHAnsi" w:eastAsiaTheme="majorEastAsia" w:hAnsiTheme="majorHAnsi" w:cstheme="majorBidi"/>
                <w:sz w:val="22"/>
                <w:szCs w:val="22"/>
              </w:rPr>
            </w:pPr>
            <w:r w:rsidRPr="530451D5">
              <w:rPr>
                <w:rStyle w:val="normaltextrun"/>
                <w:rFonts w:asciiTheme="majorHAnsi" w:eastAsiaTheme="majorEastAsia" w:hAnsiTheme="majorHAnsi" w:cstheme="majorBidi"/>
                <w:sz w:val="22"/>
                <w:szCs w:val="22"/>
              </w:rPr>
              <w:t>S2 10-18</w:t>
            </w:r>
          </w:p>
        </w:tc>
        <w:tc>
          <w:tcPr>
            <w:tcW w:w="1603" w:type="dxa"/>
            <w:noWrap/>
          </w:tcPr>
          <w:p w14:paraId="21F15865" w14:textId="77777777" w:rsidR="000B526F" w:rsidRDefault="000B526F" w:rsidP="0041212F">
            <w:pPr>
              <w:pStyle w:val="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Theme="majorHAnsi" w:eastAsiaTheme="majorEastAsia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47A202E9">
              <w:rPr>
                <w:rStyle w:val="normaltextrun"/>
                <w:rFonts w:asciiTheme="majorHAnsi" w:eastAsiaTheme="majorEastAsia" w:hAnsiTheme="majorHAnsi" w:cstheme="majorBidi"/>
                <w:color w:val="000000" w:themeColor="text1"/>
                <w:sz w:val="22"/>
                <w:szCs w:val="22"/>
                <w:lang w:val="en-US"/>
              </w:rPr>
              <w:t>20/09/2027</w:t>
            </w:r>
            <w:r>
              <w:br/>
            </w:r>
            <w:r w:rsidRPr="47A202E9">
              <w:rPr>
                <w:rStyle w:val="normaltextrun"/>
                <w:rFonts w:asciiTheme="majorHAnsi" w:eastAsiaTheme="majorEastAsia" w:hAnsiTheme="majorHAnsi" w:cstheme="majorBidi"/>
                <w:color w:val="000000" w:themeColor="text1"/>
                <w:sz w:val="22"/>
                <w:szCs w:val="22"/>
                <w:lang w:val="en-US"/>
              </w:rPr>
              <w:t>29/11/2027</w:t>
            </w:r>
          </w:p>
        </w:tc>
        <w:tc>
          <w:tcPr>
            <w:tcW w:w="3322" w:type="dxa"/>
          </w:tcPr>
          <w:p w14:paraId="42D8CE9E" w14:textId="77777777" w:rsidR="000B526F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Theme="majorHAnsi" w:eastAsiaTheme="majorEastAsia" w:hAnsiTheme="majorHAnsi" w:cstheme="majorBidi"/>
                <w:color w:val="000000" w:themeColor="text1"/>
              </w:rPr>
            </w:pPr>
            <w:r w:rsidRPr="530451D5">
              <w:rPr>
                <w:rStyle w:val="normaltextrun"/>
                <w:rFonts w:asciiTheme="majorHAnsi" w:eastAsiaTheme="majorEastAsia" w:hAnsiTheme="majorHAnsi" w:cstheme="majorBidi"/>
                <w:color w:val="000000" w:themeColor="text1"/>
              </w:rPr>
              <w:t>Narelle Bell </w:t>
            </w:r>
          </w:p>
        </w:tc>
      </w:tr>
      <w:tr w:rsidR="000B526F" w:rsidRPr="008679A9" w14:paraId="2501A162" w14:textId="77777777" w:rsidTr="0041212F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noWrap/>
          </w:tcPr>
          <w:p w14:paraId="20FFA6FB" w14:textId="77777777" w:rsidR="000B526F" w:rsidRPr="004B7DF1" w:rsidRDefault="000B526F" w:rsidP="0041212F">
            <w:pPr>
              <w:jc w:val="center"/>
              <w:rPr>
                <w:rFonts w:asciiTheme="majorHAnsi" w:eastAsia="Times New Roman" w:hAnsiTheme="majorHAnsi" w:cstheme="majorHAnsi"/>
                <w:lang w:val="en-AU" w:eastAsia="en-AU"/>
              </w:rPr>
            </w:pPr>
          </w:p>
        </w:tc>
        <w:tc>
          <w:tcPr>
            <w:tcW w:w="1846" w:type="dxa"/>
          </w:tcPr>
          <w:p w14:paraId="0AB5BBA9" w14:textId="77777777" w:rsidR="000B526F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  <w:color w:val="000000"/>
              </w:rPr>
            </w:pPr>
            <w:r>
              <w:rPr>
                <w:rStyle w:val="normaltextrun"/>
                <w:rFonts w:ascii="Calibri" w:hAnsi="Calibri" w:cs="Calibri"/>
              </w:rPr>
              <w:t>12:30pm-3:30pm</w:t>
            </w:r>
            <w:r>
              <w:rPr>
                <w:rStyle w:val="normaltextrun"/>
                <w:rFonts w:ascii="Calibri" w:hAnsi="Calibri" w:cs="Calibri"/>
                <w:color w:val="000000"/>
              </w:rPr>
              <w:t> 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6022" w:type="dxa"/>
            <w:noWrap/>
          </w:tcPr>
          <w:p w14:paraId="78ECF904" w14:textId="77777777" w:rsidR="000B526F" w:rsidRDefault="000B526F" w:rsidP="0041212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BSBINS508 - Research and analyse information to meet library customer needs </w:t>
            </w:r>
            <w:r>
              <w:rPr>
                <w:rStyle w:val="eop"/>
                <w:rFonts w:ascii="Calibri" w:eastAsiaTheme="majorEastAsia" w:hAnsi="Calibri" w:cs="Calibri"/>
                <w:color w:val="000000"/>
                <w:sz w:val="22"/>
                <w:szCs w:val="22"/>
              </w:rPr>
              <w:t> </w:t>
            </w:r>
          </w:p>
          <w:p w14:paraId="3619F841" w14:textId="77777777" w:rsidR="000B526F" w:rsidRDefault="000B526F" w:rsidP="0041212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BSBINS602 - Extend own information literacy skills to locate information</w:t>
            </w:r>
            <w:r>
              <w:rPr>
                <w:rStyle w:val="eop"/>
                <w:rFonts w:ascii="Calibri" w:eastAsiaTheme="majorEastAsia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6" w:type="dxa"/>
          </w:tcPr>
          <w:p w14:paraId="1D559B60" w14:textId="77777777" w:rsidR="000B526F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S2 1-18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603" w:type="dxa"/>
            <w:noWrap/>
          </w:tcPr>
          <w:p w14:paraId="78366978" w14:textId="77777777" w:rsidR="000B526F" w:rsidRDefault="000B526F" w:rsidP="0041212F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530451D5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  <w:t>19/07/2027</w:t>
            </w:r>
          </w:p>
          <w:p w14:paraId="5A791841" w14:textId="77777777" w:rsidR="000B526F" w:rsidRDefault="000B526F" w:rsidP="0041212F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530451D5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  <w:t>29/11/2027</w:t>
            </w:r>
          </w:p>
        </w:tc>
        <w:tc>
          <w:tcPr>
            <w:tcW w:w="3320" w:type="dxa"/>
          </w:tcPr>
          <w:p w14:paraId="72A45299" w14:textId="77777777" w:rsidR="000B526F" w:rsidRDefault="000B526F" w:rsidP="0041212F">
            <w:pPr>
              <w:pStyle w:val="paragraph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Calibri" w:eastAsiaTheme="majorEastAsia" w:hAnsi="Calibri" w:cs="Calibri"/>
                <w:color w:val="000000"/>
                <w:sz w:val="22"/>
                <w:szCs w:val="22"/>
              </w:rPr>
            </w:pPr>
            <w:r w:rsidRPr="530451D5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</w:rPr>
              <w:t>Narelle Bell</w:t>
            </w:r>
          </w:p>
        </w:tc>
      </w:tr>
      <w:tr w:rsidR="000B526F" w:rsidRPr="008679A9" w14:paraId="640BE7E0" w14:textId="77777777" w:rsidTr="00412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noWrap/>
          </w:tcPr>
          <w:p w14:paraId="4A98F25C" w14:textId="77777777" w:rsidR="000B526F" w:rsidRPr="004B7DF1" w:rsidRDefault="000B526F" w:rsidP="0041212F">
            <w:pPr>
              <w:jc w:val="center"/>
              <w:rPr>
                <w:rFonts w:asciiTheme="majorHAnsi" w:eastAsia="Times New Roman" w:hAnsiTheme="majorHAnsi" w:cstheme="majorHAnsi"/>
                <w:lang w:val="en-AU" w:eastAsia="en-AU"/>
              </w:rPr>
            </w:pPr>
          </w:p>
        </w:tc>
        <w:tc>
          <w:tcPr>
            <w:tcW w:w="1846" w:type="dxa"/>
          </w:tcPr>
          <w:p w14:paraId="68969161" w14:textId="77777777" w:rsidR="000B526F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  <w:color w:val="000000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3:30pm – 5:00pm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6022" w:type="dxa"/>
            <w:noWrap/>
          </w:tcPr>
          <w:p w14:paraId="73542DE5" w14:textId="77777777" w:rsidR="000B526F" w:rsidRDefault="000B526F" w:rsidP="0041212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Tutorial time </w:t>
            </w:r>
            <w:r>
              <w:rPr>
                <w:rStyle w:val="eop"/>
                <w:rFonts w:ascii="Calibri" w:eastAsiaTheme="majorEastAsia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6" w:type="dxa"/>
          </w:tcPr>
          <w:p w14:paraId="7F71AD76" w14:textId="77777777" w:rsidR="000B526F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S2 1-18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603" w:type="dxa"/>
            <w:noWrap/>
          </w:tcPr>
          <w:p w14:paraId="47189110" w14:textId="77777777" w:rsidR="000B526F" w:rsidRDefault="000B526F" w:rsidP="0041212F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530451D5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  <w:t>19/07/2027</w:t>
            </w:r>
          </w:p>
          <w:p w14:paraId="1481DCC5" w14:textId="77777777" w:rsidR="000B526F" w:rsidRDefault="000B526F" w:rsidP="0041212F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530451D5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  <w:t>29/11/2027</w:t>
            </w:r>
          </w:p>
        </w:tc>
        <w:tc>
          <w:tcPr>
            <w:tcW w:w="3320" w:type="dxa"/>
          </w:tcPr>
          <w:p w14:paraId="54FF2FC2" w14:textId="77777777" w:rsidR="000B526F" w:rsidRDefault="000B526F" w:rsidP="0041212F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Narelle Bell</w:t>
            </w:r>
            <w:r>
              <w:rPr>
                <w:rStyle w:val="eop"/>
                <w:rFonts w:ascii="Calibri" w:eastAsiaTheme="majorEastAsia" w:hAnsi="Calibri" w:cs="Calibri"/>
                <w:color w:val="000000"/>
                <w:sz w:val="22"/>
                <w:szCs w:val="22"/>
              </w:rPr>
              <w:t> </w:t>
            </w:r>
          </w:p>
          <w:p w14:paraId="5CD7F62C" w14:textId="77777777" w:rsidR="000B526F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  <w:color w:val="000000"/>
              </w:rPr>
            </w:pP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</w:tc>
      </w:tr>
      <w:tr w:rsidR="000B526F" w:rsidRPr="528A16F5" w14:paraId="2AA9A54E" w14:textId="77777777" w:rsidTr="0041212F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vMerge w:val="restart"/>
            <w:noWrap/>
          </w:tcPr>
          <w:p w14:paraId="37CB59D0" w14:textId="77777777" w:rsidR="000B526F" w:rsidRPr="220E2040" w:rsidRDefault="000B526F" w:rsidP="0041212F">
            <w:pPr>
              <w:jc w:val="center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Fonts w:asciiTheme="majorHAnsi" w:eastAsia="Times New Roman" w:hAnsiTheme="majorHAnsi" w:cstheme="majorBidi"/>
                <w:lang w:val="en-AU" w:eastAsia="en-AU"/>
              </w:rPr>
              <w:t xml:space="preserve">Monday </w:t>
            </w:r>
            <w:r>
              <w:br/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 xml:space="preserve">Semester </w:t>
            </w:r>
            <w:r w:rsidRPr="530451D5">
              <w:rPr>
                <w:rFonts w:asciiTheme="majorHAnsi" w:eastAsia="Times New Roman" w:hAnsiTheme="majorHAnsi" w:cstheme="majorBidi"/>
                <w:lang w:val="en-AU" w:eastAsia="en-AU"/>
              </w:rPr>
              <w:t>1 2028</w:t>
            </w:r>
          </w:p>
        </w:tc>
        <w:tc>
          <w:tcPr>
            <w:tcW w:w="1846" w:type="dxa"/>
          </w:tcPr>
          <w:p w14:paraId="0F414773" w14:textId="77777777" w:rsidR="000B526F" w:rsidRPr="528A16F5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0CB58EC">
              <w:rPr>
                <w:rFonts w:asciiTheme="majorHAnsi" w:eastAsia="Times New Roman" w:hAnsiTheme="majorHAnsi" w:cstheme="majorBidi"/>
                <w:lang w:val="en-AU" w:eastAsia="en-AU"/>
              </w:rPr>
              <w:t>9:00am-12:00pm</w:t>
            </w:r>
          </w:p>
        </w:tc>
        <w:tc>
          <w:tcPr>
            <w:tcW w:w="6022" w:type="dxa"/>
            <w:noWrap/>
          </w:tcPr>
          <w:p w14:paraId="565EB3CF" w14:textId="77777777" w:rsidR="000B526F" w:rsidRPr="6999F102" w:rsidRDefault="000B526F" w:rsidP="00412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EFD4CA1">
              <w:rPr>
                <w:rFonts w:asciiTheme="majorHAnsi" w:eastAsia="Times New Roman" w:hAnsiTheme="majorHAnsi" w:cstheme="majorBidi"/>
                <w:lang w:val="en-AU" w:eastAsia="en-AU"/>
              </w:rPr>
              <w:t xml:space="preserve">BSBINS403 Obtain information from external and networked sources </w:t>
            </w:r>
          </w:p>
        </w:tc>
        <w:tc>
          <w:tcPr>
            <w:tcW w:w="1136" w:type="dxa"/>
          </w:tcPr>
          <w:p w14:paraId="0A24EC69" w14:textId="77777777" w:rsidR="000B526F" w:rsidRPr="006D4968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5A4899">
              <w:rPr>
                <w:rFonts w:asciiTheme="majorHAnsi" w:eastAsia="Times New Roman" w:hAnsiTheme="majorHAnsi" w:cstheme="majorBidi"/>
                <w:lang w:val="en-AU" w:eastAsia="en-AU"/>
              </w:rPr>
              <w:t>S1 1-9</w:t>
            </w:r>
          </w:p>
        </w:tc>
        <w:tc>
          <w:tcPr>
            <w:tcW w:w="1603" w:type="dxa"/>
            <w:noWrap/>
          </w:tcPr>
          <w:p w14:paraId="458E3450" w14:textId="77777777" w:rsidR="000B526F" w:rsidRPr="004E5395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530451D5">
              <w:rPr>
                <w:rFonts w:ascii="Calibri" w:hAnsi="Calibri" w:cs="Calibri"/>
                <w:color w:val="000000" w:themeColor="text1"/>
              </w:rPr>
              <w:t>07/02/2028</w:t>
            </w:r>
          </w:p>
          <w:p w14:paraId="7B79B56E" w14:textId="77777777" w:rsidR="000B526F" w:rsidRPr="004E5395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530451D5">
              <w:rPr>
                <w:rFonts w:ascii="Calibri" w:hAnsi="Calibri" w:cs="Calibri"/>
                <w:color w:val="000000" w:themeColor="text1"/>
              </w:rPr>
              <w:t>03/04/2028</w:t>
            </w:r>
          </w:p>
        </w:tc>
        <w:tc>
          <w:tcPr>
            <w:tcW w:w="3320" w:type="dxa"/>
          </w:tcPr>
          <w:p w14:paraId="07322B09" w14:textId="77777777" w:rsidR="000B526F" w:rsidRPr="528A16F5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0FCCD53">
              <w:rPr>
                <w:rFonts w:asciiTheme="majorHAnsi" w:eastAsia="Times New Roman" w:hAnsiTheme="majorHAnsi" w:cstheme="majorBidi"/>
                <w:lang w:val="en-AU" w:eastAsia="en-AU"/>
              </w:rPr>
              <w:t>Martina Clark</w:t>
            </w:r>
          </w:p>
        </w:tc>
      </w:tr>
      <w:tr w:rsidR="000B526F" w:rsidRPr="528A16F5" w14:paraId="201C6BAC" w14:textId="77777777" w:rsidTr="00412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vMerge/>
            <w:noWrap/>
          </w:tcPr>
          <w:p w14:paraId="49375B2E" w14:textId="77777777" w:rsidR="000B526F" w:rsidRPr="220E2040" w:rsidRDefault="000B526F" w:rsidP="0041212F">
            <w:pPr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1846" w:type="dxa"/>
          </w:tcPr>
          <w:p w14:paraId="6BB1D63D" w14:textId="77777777" w:rsidR="000B526F" w:rsidRPr="528A16F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0CB58EC">
              <w:rPr>
                <w:rFonts w:asciiTheme="majorHAnsi" w:eastAsia="Times New Roman" w:hAnsiTheme="majorHAnsi" w:cstheme="majorBidi"/>
                <w:lang w:val="en-AU" w:eastAsia="en-AU"/>
              </w:rPr>
              <w:t>9:00am-12:00pm</w:t>
            </w:r>
          </w:p>
        </w:tc>
        <w:tc>
          <w:tcPr>
            <w:tcW w:w="6022" w:type="dxa"/>
            <w:noWrap/>
          </w:tcPr>
          <w:p w14:paraId="2074DCE5" w14:textId="77777777" w:rsidR="000B526F" w:rsidRPr="6999F102" w:rsidRDefault="000B526F" w:rsidP="004121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EFD4CA1">
              <w:rPr>
                <w:rFonts w:asciiTheme="majorHAnsi" w:eastAsia="Times New Roman" w:hAnsiTheme="majorHAnsi" w:cstheme="majorBidi"/>
                <w:lang w:val="en-AU" w:eastAsia="en-AU"/>
              </w:rPr>
              <w:t xml:space="preserve">BSBINS404 - Search library and information databases </w:t>
            </w:r>
          </w:p>
        </w:tc>
        <w:tc>
          <w:tcPr>
            <w:tcW w:w="1136" w:type="dxa"/>
          </w:tcPr>
          <w:p w14:paraId="3E4B050C" w14:textId="77777777" w:rsidR="000B526F" w:rsidRPr="006D4968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5A4899">
              <w:rPr>
                <w:rFonts w:asciiTheme="majorHAnsi" w:eastAsia="Times New Roman" w:hAnsiTheme="majorHAnsi" w:cstheme="majorHAnsi"/>
                <w:lang w:val="en-AU" w:eastAsia="en-AU"/>
              </w:rPr>
              <w:t>S1 10-18</w:t>
            </w:r>
          </w:p>
        </w:tc>
        <w:tc>
          <w:tcPr>
            <w:tcW w:w="1603" w:type="dxa"/>
            <w:noWrap/>
          </w:tcPr>
          <w:p w14:paraId="5F0D7E9D" w14:textId="77777777" w:rsidR="000B526F" w:rsidRPr="004E539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530451D5">
              <w:rPr>
                <w:rFonts w:ascii="Calibri" w:hAnsi="Calibri" w:cs="Calibri"/>
                <w:color w:val="000000" w:themeColor="text1"/>
              </w:rPr>
              <w:t>24/04/2028</w:t>
            </w:r>
          </w:p>
          <w:p w14:paraId="23BF4466" w14:textId="77777777" w:rsidR="000B526F" w:rsidRPr="004E539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530451D5">
              <w:rPr>
                <w:rFonts w:ascii="Calibri" w:hAnsi="Calibri" w:cs="Calibri"/>
                <w:color w:val="000000" w:themeColor="text1"/>
              </w:rPr>
              <w:t>19/06/2028</w:t>
            </w:r>
          </w:p>
        </w:tc>
        <w:tc>
          <w:tcPr>
            <w:tcW w:w="3320" w:type="dxa"/>
          </w:tcPr>
          <w:p w14:paraId="7BAFBE17" w14:textId="77777777" w:rsidR="000B526F" w:rsidRPr="528A16F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0CB58EC">
              <w:rPr>
                <w:rFonts w:asciiTheme="majorHAnsi" w:eastAsia="Times New Roman" w:hAnsiTheme="majorHAnsi" w:cstheme="majorBidi"/>
                <w:lang w:val="en-AU" w:eastAsia="en-AU"/>
              </w:rPr>
              <w:t>Martina Clark</w:t>
            </w:r>
          </w:p>
        </w:tc>
      </w:tr>
      <w:tr w:rsidR="000B526F" w:rsidRPr="005A4899" w14:paraId="14A6A15C" w14:textId="77777777" w:rsidTr="0041212F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vMerge/>
            <w:noWrap/>
          </w:tcPr>
          <w:p w14:paraId="7D5B6DF0" w14:textId="77777777" w:rsidR="000B526F" w:rsidRPr="220E2040" w:rsidRDefault="000B526F" w:rsidP="0041212F">
            <w:pPr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1846" w:type="dxa"/>
          </w:tcPr>
          <w:p w14:paraId="379582D4" w14:textId="77777777" w:rsidR="000B526F" w:rsidRPr="465C96B5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2D86592">
              <w:rPr>
                <w:rFonts w:asciiTheme="majorHAnsi" w:eastAsia="Times New Roman" w:hAnsiTheme="majorHAnsi" w:cstheme="majorBidi"/>
                <w:lang w:val="en-AU" w:eastAsia="en-AU"/>
              </w:rPr>
              <w:t>12:30pm-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>2</w:t>
            </w:r>
            <w:r w:rsidRPr="52D86592">
              <w:rPr>
                <w:rFonts w:asciiTheme="majorHAnsi" w:eastAsia="Times New Roman" w:hAnsiTheme="majorHAnsi" w:cstheme="majorBidi"/>
                <w:lang w:val="en-AU" w:eastAsia="en-AU"/>
              </w:rPr>
              <w:t>:30pm</w:t>
            </w:r>
          </w:p>
        </w:tc>
        <w:tc>
          <w:tcPr>
            <w:tcW w:w="6022" w:type="dxa"/>
            <w:noWrap/>
          </w:tcPr>
          <w:p w14:paraId="7DC8D58E" w14:textId="77777777" w:rsidR="000B526F" w:rsidRPr="005A4899" w:rsidRDefault="000B526F" w:rsidP="00412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EFD4CA1">
              <w:rPr>
                <w:rFonts w:asciiTheme="majorHAnsi" w:eastAsia="Times New Roman" w:hAnsiTheme="majorHAnsi" w:cstheme="majorBidi"/>
                <w:lang w:val="en-AU" w:eastAsia="en-AU"/>
              </w:rPr>
              <w:t xml:space="preserve">BSBINS407 - Consolidate and maintain library industry knowledge </w:t>
            </w:r>
          </w:p>
        </w:tc>
        <w:tc>
          <w:tcPr>
            <w:tcW w:w="1136" w:type="dxa"/>
          </w:tcPr>
          <w:p w14:paraId="1CB5A0EC" w14:textId="77777777" w:rsidR="000B526F" w:rsidRPr="005A4899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AU" w:eastAsia="en-AU"/>
              </w:rPr>
            </w:pPr>
            <w:r w:rsidRPr="005A4899">
              <w:rPr>
                <w:rFonts w:asciiTheme="majorHAnsi" w:eastAsia="Times New Roman" w:hAnsiTheme="majorHAnsi" w:cstheme="majorHAnsi"/>
                <w:lang w:val="en-AU" w:eastAsia="en-AU"/>
              </w:rPr>
              <w:t>S1 1-18</w:t>
            </w:r>
          </w:p>
        </w:tc>
        <w:tc>
          <w:tcPr>
            <w:tcW w:w="1603" w:type="dxa"/>
            <w:noWrap/>
          </w:tcPr>
          <w:p w14:paraId="7EEB4CC8" w14:textId="77777777" w:rsidR="000B526F" w:rsidRPr="004E5395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530451D5">
              <w:rPr>
                <w:rFonts w:ascii="Calibri" w:hAnsi="Calibri" w:cs="Calibri"/>
                <w:color w:val="000000" w:themeColor="text1"/>
              </w:rPr>
              <w:t>07/02/2028</w:t>
            </w:r>
          </w:p>
          <w:p w14:paraId="23ED86B3" w14:textId="77777777" w:rsidR="000B526F" w:rsidRPr="004E5395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530451D5">
              <w:rPr>
                <w:rFonts w:ascii="Calibri" w:hAnsi="Calibri" w:cs="Calibri"/>
                <w:color w:val="000000" w:themeColor="text1"/>
              </w:rPr>
              <w:t>19/06/2028</w:t>
            </w:r>
          </w:p>
        </w:tc>
        <w:tc>
          <w:tcPr>
            <w:tcW w:w="3320" w:type="dxa"/>
          </w:tcPr>
          <w:p w14:paraId="6A55462F" w14:textId="77777777" w:rsidR="000B526F" w:rsidRPr="005A4899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0FCCD53">
              <w:rPr>
                <w:rFonts w:asciiTheme="majorHAnsi" w:eastAsia="Times New Roman" w:hAnsiTheme="majorHAnsi" w:cstheme="majorBidi"/>
                <w:lang w:val="en-AU" w:eastAsia="en-AU"/>
              </w:rPr>
              <w:t>Martina Clark</w:t>
            </w:r>
          </w:p>
          <w:p w14:paraId="64726C03" w14:textId="77777777" w:rsidR="000B526F" w:rsidRPr="005A4899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</w:tr>
      <w:tr w:rsidR="000B526F" w14:paraId="4FA34DC3" w14:textId="77777777" w:rsidTr="00412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vMerge/>
            <w:noWrap/>
          </w:tcPr>
          <w:p w14:paraId="5788F9F9" w14:textId="77777777" w:rsidR="000B526F" w:rsidRDefault="000B526F" w:rsidP="0041212F">
            <w:pPr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1846" w:type="dxa"/>
          </w:tcPr>
          <w:p w14:paraId="3CEA9E19" w14:textId="77777777" w:rsidR="000B526F" w:rsidRPr="006D4968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3B1234C8">
              <w:rPr>
                <w:rFonts w:asciiTheme="majorHAnsi" w:eastAsia="Times New Roman" w:hAnsiTheme="majorHAnsi" w:cstheme="majorBidi"/>
                <w:lang w:val="en-AU" w:eastAsia="en-AU"/>
              </w:rPr>
              <w:t>9:30am – 10:30am</w:t>
            </w:r>
          </w:p>
          <w:p w14:paraId="0FBFFA5B" w14:textId="77777777" w:rsidR="000B526F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Fonts w:asciiTheme="majorHAnsi" w:eastAsia="Times New Roman" w:hAnsiTheme="majorHAnsi" w:cstheme="majorBidi"/>
                <w:lang w:val="en-AU" w:eastAsia="en-AU"/>
              </w:rPr>
              <w:t>Tuesday</w:t>
            </w:r>
          </w:p>
        </w:tc>
        <w:tc>
          <w:tcPr>
            <w:tcW w:w="6022" w:type="dxa"/>
            <w:noWrap/>
          </w:tcPr>
          <w:p w14:paraId="52F41D4B" w14:textId="77777777" w:rsidR="000B526F" w:rsidRDefault="000B526F" w:rsidP="004121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Fonts w:asciiTheme="majorHAnsi" w:eastAsia="Times New Roman" w:hAnsiTheme="majorHAnsi" w:cstheme="majorBidi"/>
                <w:lang w:val="en-AU" w:eastAsia="en-AU"/>
              </w:rPr>
              <w:t>Tutorial Time TUESDAY online not compulsory</w:t>
            </w:r>
          </w:p>
        </w:tc>
        <w:tc>
          <w:tcPr>
            <w:tcW w:w="1136" w:type="dxa"/>
          </w:tcPr>
          <w:p w14:paraId="7A14B4D6" w14:textId="77777777" w:rsidR="000B526F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629CEACE">
              <w:rPr>
                <w:rFonts w:asciiTheme="majorHAnsi" w:eastAsia="Times New Roman" w:hAnsiTheme="majorHAnsi" w:cstheme="majorBidi"/>
                <w:lang w:val="en-AU" w:eastAsia="en-AU"/>
              </w:rPr>
              <w:t>1-18</w:t>
            </w:r>
          </w:p>
        </w:tc>
        <w:tc>
          <w:tcPr>
            <w:tcW w:w="1603" w:type="dxa"/>
            <w:noWrap/>
          </w:tcPr>
          <w:p w14:paraId="076A79D8" w14:textId="77777777" w:rsidR="000B526F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530451D5">
              <w:rPr>
                <w:rFonts w:ascii="Calibri" w:hAnsi="Calibri" w:cs="Calibri"/>
                <w:color w:val="000000" w:themeColor="text1"/>
              </w:rPr>
              <w:t>07/02/2028</w:t>
            </w:r>
          </w:p>
          <w:p w14:paraId="1AD10FF0" w14:textId="77777777" w:rsidR="000B526F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530451D5">
              <w:rPr>
                <w:rFonts w:ascii="Calibri" w:hAnsi="Calibri" w:cs="Calibri"/>
                <w:color w:val="000000" w:themeColor="text1"/>
              </w:rPr>
              <w:t>19/06/2028</w:t>
            </w:r>
          </w:p>
        </w:tc>
        <w:tc>
          <w:tcPr>
            <w:tcW w:w="3320" w:type="dxa"/>
          </w:tcPr>
          <w:p w14:paraId="615D3411" w14:textId="77777777" w:rsidR="000B526F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7ED5C52C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Narelle Bell</w:t>
            </w:r>
          </w:p>
        </w:tc>
      </w:tr>
    </w:tbl>
    <w:p w14:paraId="46EB06A9" w14:textId="77777777" w:rsidR="000B526F" w:rsidRDefault="000B526F" w:rsidP="000B526F">
      <w:pPr>
        <w:pStyle w:val="Bullet"/>
        <w:numPr>
          <w:ilvl w:val="0"/>
          <w:numId w:val="0"/>
        </w:numPr>
        <w:ind w:left="567" w:hanging="567"/>
        <w:rPr>
          <w:rFonts w:asciiTheme="majorHAnsi" w:hAnsiTheme="majorHAnsi"/>
          <w:szCs w:val="22"/>
        </w:rPr>
      </w:pPr>
    </w:p>
    <w:p w14:paraId="25372CCA" w14:textId="77777777" w:rsidR="000B526F" w:rsidRDefault="000B526F" w:rsidP="00B7087D">
      <w:pPr>
        <w:pStyle w:val="Bullet"/>
        <w:numPr>
          <w:ilvl w:val="0"/>
          <w:numId w:val="0"/>
        </w:numPr>
        <w:ind w:left="567" w:hanging="567"/>
        <w:rPr>
          <w:rFonts w:asciiTheme="majorHAnsi" w:hAnsiTheme="majorHAnsi"/>
          <w:szCs w:val="22"/>
        </w:rPr>
      </w:pPr>
      <w:r>
        <w:rPr>
          <w:rFonts w:asciiTheme="majorHAnsi" w:hAnsiTheme="majorHAnsi"/>
          <w:szCs w:val="22"/>
        </w:rPr>
        <w:t>Full time VOFF 12 months</w:t>
      </w:r>
      <w:r>
        <w:rPr>
          <w:rFonts w:asciiTheme="majorHAnsi" w:hAnsiTheme="majorHAnsi"/>
          <w:szCs w:val="22"/>
        </w:rPr>
        <w:br/>
      </w:r>
    </w:p>
    <w:tbl>
      <w:tblPr>
        <w:tblStyle w:val="GridTable4-Accent5"/>
        <w:tblW w:w="15163" w:type="dxa"/>
        <w:tblLayout w:type="fixed"/>
        <w:tblLook w:val="04A0" w:firstRow="1" w:lastRow="0" w:firstColumn="1" w:lastColumn="0" w:noHBand="0" w:noVBand="1"/>
      </w:tblPr>
      <w:tblGrid>
        <w:gridCol w:w="2265"/>
        <w:gridCol w:w="2302"/>
        <w:gridCol w:w="5957"/>
        <w:gridCol w:w="1455"/>
        <w:gridCol w:w="1432"/>
        <w:gridCol w:w="1752"/>
      </w:tblGrid>
      <w:tr w:rsidR="000B526F" w:rsidRPr="008679A9" w14:paraId="0F0514CC" w14:textId="77777777" w:rsidTr="00412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noWrap/>
            <w:hideMark/>
          </w:tcPr>
          <w:p w14:paraId="50BE05DE" w14:textId="77777777" w:rsidR="000B526F" w:rsidRPr="004B7DF1" w:rsidRDefault="000B526F" w:rsidP="0041212F">
            <w:pPr>
              <w:jc w:val="center"/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</w:pPr>
            <w:r w:rsidRPr="220E2040">
              <w:rPr>
                <w:rFonts w:asciiTheme="majorHAnsi" w:eastAsia="Times New Roman" w:hAnsiTheme="majorHAnsi" w:cstheme="majorBidi"/>
                <w:lang w:val="en-AU" w:eastAsia="en-AU"/>
              </w:rPr>
              <w:lastRenderedPageBreak/>
              <w:t>Day and Room</w:t>
            </w:r>
          </w:p>
        </w:tc>
        <w:tc>
          <w:tcPr>
            <w:tcW w:w="2302" w:type="dxa"/>
          </w:tcPr>
          <w:p w14:paraId="24F3F03D" w14:textId="77777777" w:rsidR="000B526F" w:rsidRPr="004B7DF1" w:rsidRDefault="000B526F" w:rsidP="004121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lang w:val="en-AU" w:eastAsia="en-AU"/>
              </w:rPr>
            </w:pPr>
            <w:r w:rsidRPr="004B7DF1">
              <w:rPr>
                <w:rFonts w:asciiTheme="majorHAnsi" w:eastAsia="Times New Roman" w:hAnsiTheme="majorHAnsi" w:cstheme="majorHAnsi"/>
                <w:lang w:val="en-AU" w:eastAsia="en-AU"/>
              </w:rPr>
              <w:t>Time</w:t>
            </w:r>
          </w:p>
        </w:tc>
        <w:tc>
          <w:tcPr>
            <w:tcW w:w="5957" w:type="dxa"/>
            <w:noWrap/>
            <w:hideMark/>
          </w:tcPr>
          <w:p w14:paraId="3D541ECA" w14:textId="77777777" w:rsidR="000B526F" w:rsidRPr="004B7DF1" w:rsidRDefault="000B526F" w:rsidP="004121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lang w:val="en-AU" w:eastAsia="en-AU"/>
              </w:rPr>
            </w:pPr>
            <w:r w:rsidRPr="004B7DF1">
              <w:rPr>
                <w:rFonts w:asciiTheme="majorHAnsi" w:eastAsia="Times New Roman" w:hAnsiTheme="majorHAnsi" w:cstheme="majorHAnsi"/>
                <w:lang w:val="en-AU" w:eastAsia="en-AU"/>
              </w:rPr>
              <w:t>Unit of Competency</w:t>
            </w:r>
          </w:p>
        </w:tc>
        <w:tc>
          <w:tcPr>
            <w:tcW w:w="1455" w:type="dxa"/>
          </w:tcPr>
          <w:p w14:paraId="5F2E01EC" w14:textId="77777777" w:rsidR="000B526F" w:rsidRPr="004B7DF1" w:rsidRDefault="000B526F" w:rsidP="004121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lang w:val="en-AU" w:eastAsia="en-AU"/>
              </w:rPr>
            </w:pPr>
            <w:r w:rsidRPr="004B7DF1">
              <w:rPr>
                <w:rFonts w:asciiTheme="majorHAnsi" w:eastAsia="Times New Roman" w:hAnsiTheme="majorHAnsi" w:cstheme="majorHAnsi"/>
                <w:lang w:val="en-AU" w:eastAsia="en-AU"/>
              </w:rPr>
              <w:t>Week of Study</w:t>
            </w:r>
          </w:p>
        </w:tc>
        <w:tc>
          <w:tcPr>
            <w:tcW w:w="1432" w:type="dxa"/>
            <w:noWrap/>
            <w:hideMark/>
          </w:tcPr>
          <w:p w14:paraId="030CB313" w14:textId="77777777" w:rsidR="000B526F" w:rsidRPr="004B7DF1" w:rsidRDefault="000B526F" w:rsidP="004121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lang w:val="en-AU" w:eastAsia="en-AU"/>
              </w:rPr>
            </w:pPr>
            <w:r w:rsidRPr="004B7DF1">
              <w:rPr>
                <w:rFonts w:asciiTheme="majorHAnsi" w:eastAsia="Times New Roman" w:hAnsiTheme="majorHAnsi" w:cstheme="majorHAnsi"/>
                <w:lang w:val="en-AU" w:eastAsia="en-AU"/>
              </w:rPr>
              <w:t>Date of Study</w:t>
            </w:r>
          </w:p>
        </w:tc>
        <w:tc>
          <w:tcPr>
            <w:tcW w:w="1752" w:type="dxa"/>
          </w:tcPr>
          <w:p w14:paraId="193E8871" w14:textId="77777777" w:rsidR="000B526F" w:rsidRPr="004B7DF1" w:rsidRDefault="000B526F" w:rsidP="004121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lang w:val="en-AU" w:eastAsia="en-AU"/>
              </w:rPr>
            </w:pPr>
            <w:r w:rsidRPr="004B7DF1">
              <w:rPr>
                <w:rFonts w:asciiTheme="majorHAnsi" w:eastAsia="Times New Roman" w:hAnsiTheme="majorHAnsi" w:cstheme="majorHAnsi"/>
                <w:lang w:val="en-AU" w:eastAsia="en-AU"/>
              </w:rPr>
              <w:t>Teacher</w:t>
            </w:r>
          </w:p>
        </w:tc>
      </w:tr>
      <w:tr w:rsidR="000B526F" w:rsidRPr="008679A9" w14:paraId="51E9A1A8" w14:textId="77777777" w:rsidTr="00412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Merge w:val="restart"/>
            <w:shd w:val="clear" w:color="auto" w:fill="FDE9D9" w:themeFill="accent6" w:themeFillTint="33"/>
            <w:noWrap/>
          </w:tcPr>
          <w:p w14:paraId="50FB9400" w14:textId="77777777" w:rsidR="000B526F" w:rsidRPr="004B7DF1" w:rsidRDefault="000B526F" w:rsidP="0041212F">
            <w:pPr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76D10D15">
              <w:rPr>
                <w:rFonts w:asciiTheme="majorHAnsi" w:eastAsia="Times New Roman" w:hAnsiTheme="majorHAnsi" w:cstheme="majorBidi"/>
                <w:lang w:val="en-AU" w:eastAsia="en-AU"/>
              </w:rPr>
              <w:t>Monday Sem 2 2026</w:t>
            </w:r>
          </w:p>
        </w:tc>
        <w:tc>
          <w:tcPr>
            <w:tcW w:w="2302" w:type="dxa"/>
            <w:shd w:val="clear" w:color="auto" w:fill="FDE9D9" w:themeFill="accent6" w:themeFillTint="33"/>
          </w:tcPr>
          <w:p w14:paraId="5E699F30" w14:textId="77777777" w:rsidR="000B526F" w:rsidRPr="006D4968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28A16F5">
              <w:rPr>
                <w:rFonts w:asciiTheme="majorHAnsi" w:eastAsia="Times New Roman" w:hAnsiTheme="majorHAnsi" w:cstheme="majorBidi"/>
                <w:lang w:val="en-AU" w:eastAsia="en-AU"/>
              </w:rPr>
              <w:t xml:space="preserve">9:00 </w:t>
            </w:r>
            <w:r w:rsidRPr="3C2AF250">
              <w:rPr>
                <w:rFonts w:asciiTheme="majorHAnsi" w:eastAsia="Times New Roman" w:hAnsiTheme="majorHAnsi" w:cstheme="majorBidi"/>
                <w:lang w:val="en-AU" w:eastAsia="en-AU"/>
              </w:rPr>
              <w:t>am</w:t>
            </w:r>
            <w:r w:rsidRPr="528A16F5">
              <w:rPr>
                <w:rFonts w:asciiTheme="majorHAnsi" w:eastAsia="Times New Roman" w:hAnsiTheme="majorHAnsi" w:cstheme="majorBidi"/>
                <w:lang w:val="en-AU" w:eastAsia="en-AU"/>
              </w:rPr>
              <w:t>– 12:00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 xml:space="preserve"> pm</w:t>
            </w:r>
          </w:p>
          <w:p w14:paraId="150CD074" w14:textId="77777777" w:rsidR="000B526F" w:rsidRPr="006D4968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5957" w:type="dxa"/>
            <w:shd w:val="clear" w:color="auto" w:fill="FDE9D9" w:themeFill="accent6" w:themeFillTint="33"/>
            <w:noWrap/>
          </w:tcPr>
          <w:p w14:paraId="27A5A7B7" w14:textId="77777777" w:rsidR="000B526F" w:rsidRPr="006D4968" w:rsidRDefault="000B526F" w:rsidP="004121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EFD4CA1">
              <w:rPr>
                <w:rFonts w:asciiTheme="majorHAnsi" w:eastAsia="Times New Roman" w:hAnsiTheme="majorHAnsi" w:cstheme="majorBidi"/>
                <w:lang w:val="en-AU" w:eastAsia="en-AU"/>
              </w:rPr>
              <w:t xml:space="preserve">BSBINS505 - Provide subject access and classify material  </w:t>
            </w:r>
          </w:p>
        </w:tc>
        <w:tc>
          <w:tcPr>
            <w:tcW w:w="1455" w:type="dxa"/>
            <w:shd w:val="clear" w:color="auto" w:fill="FDE9D9" w:themeFill="accent6" w:themeFillTint="33"/>
          </w:tcPr>
          <w:p w14:paraId="191FEC74" w14:textId="77777777" w:rsidR="000B526F" w:rsidRPr="006D4968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6D4968">
              <w:rPr>
                <w:rFonts w:asciiTheme="majorHAnsi" w:eastAsia="Times New Roman" w:hAnsiTheme="majorHAnsi" w:cstheme="majorBidi"/>
                <w:lang w:val="en-AU" w:eastAsia="en-AU"/>
              </w:rPr>
              <w:t>S2 1-9</w:t>
            </w:r>
          </w:p>
        </w:tc>
        <w:tc>
          <w:tcPr>
            <w:tcW w:w="1432" w:type="dxa"/>
            <w:shd w:val="clear" w:color="auto" w:fill="FDE9D9" w:themeFill="accent6" w:themeFillTint="33"/>
            <w:noWrap/>
          </w:tcPr>
          <w:p w14:paraId="78BED0DD" w14:textId="77777777" w:rsidR="000B526F" w:rsidRPr="004E539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20/07/2026</w:t>
            </w:r>
          </w:p>
          <w:p w14:paraId="4B5FAD5D" w14:textId="77777777" w:rsidR="000B526F" w:rsidRPr="004E539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14/09/2026</w:t>
            </w:r>
          </w:p>
        </w:tc>
        <w:tc>
          <w:tcPr>
            <w:tcW w:w="1752" w:type="dxa"/>
            <w:shd w:val="clear" w:color="auto" w:fill="FDE9D9" w:themeFill="accent6" w:themeFillTint="33"/>
          </w:tcPr>
          <w:p w14:paraId="308AA506" w14:textId="77777777" w:rsidR="000B526F" w:rsidRPr="00842E31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528A16F5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 xml:space="preserve">Narelle Bell </w:t>
            </w:r>
          </w:p>
        </w:tc>
      </w:tr>
      <w:tr w:rsidR="000B526F" w:rsidRPr="008679A9" w14:paraId="7A11D02D" w14:textId="77777777" w:rsidTr="0041212F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Merge/>
            <w:noWrap/>
          </w:tcPr>
          <w:p w14:paraId="0AEB9901" w14:textId="77777777" w:rsidR="000B526F" w:rsidRPr="004B7DF1" w:rsidRDefault="000B526F" w:rsidP="0041212F">
            <w:pPr>
              <w:jc w:val="center"/>
              <w:rPr>
                <w:rFonts w:asciiTheme="majorHAnsi" w:eastAsia="Times New Roman" w:hAnsiTheme="majorHAnsi" w:cstheme="majorHAnsi"/>
                <w:lang w:val="en-AU" w:eastAsia="en-AU"/>
              </w:rPr>
            </w:pPr>
          </w:p>
        </w:tc>
        <w:tc>
          <w:tcPr>
            <w:tcW w:w="2302" w:type="dxa"/>
            <w:shd w:val="clear" w:color="auto" w:fill="FBD4B4" w:themeFill="accent6" w:themeFillTint="66"/>
          </w:tcPr>
          <w:p w14:paraId="0B596F38" w14:textId="77777777" w:rsidR="000B526F" w:rsidRPr="006D4968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28A16F5">
              <w:rPr>
                <w:rFonts w:asciiTheme="majorHAnsi" w:eastAsia="Times New Roman" w:hAnsiTheme="majorHAnsi" w:cstheme="majorBidi"/>
                <w:lang w:val="en-AU" w:eastAsia="en-AU"/>
              </w:rPr>
              <w:t xml:space="preserve">9:00 </w:t>
            </w:r>
            <w:r w:rsidRPr="3C2AF250">
              <w:rPr>
                <w:rFonts w:asciiTheme="majorHAnsi" w:eastAsia="Times New Roman" w:hAnsiTheme="majorHAnsi" w:cstheme="majorBidi"/>
                <w:lang w:val="en-AU" w:eastAsia="en-AU"/>
              </w:rPr>
              <w:t>am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 xml:space="preserve"> </w:t>
            </w:r>
            <w:r w:rsidRPr="528A16F5">
              <w:rPr>
                <w:rFonts w:asciiTheme="majorHAnsi" w:eastAsia="Times New Roman" w:hAnsiTheme="majorHAnsi" w:cstheme="majorBidi"/>
                <w:lang w:val="en-AU" w:eastAsia="en-AU"/>
              </w:rPr>
              <w:t>– 12:00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 xml:space="preserve"> pm</w:t>
            </w:r>
          </w:p>
          <w:p w14:paraId="010C5F23" w14:textId="77777777" w:rsidR="000B526F" w:rsidRPr="006D4968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5957" w:type="dxa"/>
            <w:shd w:val="clear" w:color="auto" w:fill="FBD4B4" w:themeFill="accent6" w:themeFillTint="66"/>
            <w:noWrap/>
          </w:tcPr>
          <w:p w14:paraId="52AA6023" w14:textId="77777777" w:rsidR="000B526F" w:rsidRPr="006D4968" w:rsidRDefault="000B526F" w:rsidP="00412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EFD4CA1">
              <w:rPr>
                <w:rFonts w:asciiTheme="majorHAnsi" w:eastAsia="Times New Roman" w:hAnsiTheme="majorHAnsi" w:cstheme="majorBidi"/>
                <w:lang w:val="en-AU" w:eastAsia="en-AU"/>
              </w:rPr>
              <w:t>BSBINS516 - Undertake cataloguing activities</w:t>
            </w:r>
          </w:p>
        </w:tc>
        <w:tc>
          <w:tcPr>
            <w:tcW w:w="1455" w:type="dxa"/>
            <w:shd w:val="clear" w:color="auto" w:fill="FBD4B4" w:themeFill="accent6" w:themeFillTint="66"/>
          </w:tcPr>
          <w:p w14:paraId="6D36EED0" w14:textId="77777777" w:rsidR="000B526F" w:rsidRPr="006D4968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6D4968">
              <w:rPr>
                <w:rFonts w:asciiTheme="majorHAnsi" w:eastAsia="Times New Roman" w:hAnsiTheme="majorHAnsi" w:cstheme="majorBidi"/>
                <w:lang w:val="en-AU" w:eastAsia="en-AU"/>
              </w:rPr>
              <w:t>S2 10-18</w:t>
            </w:r>
          </w:p>
        </w:tc>
        <w:tc>
          <w:tcPr>
            <w:tcW w:w="1432" w:type="dxa"/>
            <w:shd w:val="clear" w:color="auto" w:fill="FBD4B4" w:themeFill="accent6" w:themeFillTint="66"/>
            <w:noWrap/>
          </w:tcPr>
          <w:p w14:paraId="6F748D88" w14:textId="77777777" w:rsidR="000B526F" w:rsidRPr="001041AF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21/09/2026</w:t>
            </w:r>
          </w:p>
          <w:p w14:paraId="656690DE" w14:textId="77777777" w:rsidR="000B526F" w:rsidRPr="001041AF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30/11/2026</w:t>
            </w:r>
          </w:p>
        </w:tc>
        <w:tc>
          <w:tcPr>
            <w:tcW w:w="1752" w:type="dxa"/>
            <w:shd w:val="clear" w:color="auto" w:fill="FBD4B4" w:themeFill="accent6" w:themeFillTint="66"/>
          </w:tcPr>
          <w:p w14:paraId="2AD0753C" w14:textId="77777777" w:rsidR="000B526F" w:rsidRPr="00842E31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6999F102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Narelle Bell</w:t>
            </w:r>
          </w:p>
          <w:p w14:paraId="1A2E3772" w14:textId="77777777" w:rsidR="000B526F" w:rsidRPr="00842E31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</w:p>
        </w:tc>
      </w:tr>
      <w:tr w:rsidR="000B526F" w:rsidRPr="008679A9" w14:paraId="7DD4B2E4" w14:textId="77777777" w:rsidTr="00412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Merge/>
            <w:noWrap/>
          </w:tcPr>
          <w:p w14:paraId="186C3E4B" w14:textId="77777777" w:rsidR="000B526F" w:rsidRPr="004B7DF1" w:rsidRDefault="000B526F" w:rsidP="0041212F">
            <w:pPr>
              <w:jc w:val="center"/>
              <w:rPr>
                <w:rFonts w:asciiTheme="majorHAnsi" w:eastAsia="Times New Roman" w:hAnsiTheme="majorHAnsi" w:cstheme="majorHAnsi"/>
                <w:lang w:val="en-AU" w:eastAsia="en-AU"/>
              </w:rPr>
            </w:pPr>
          </w:p>
        </w:tc>
        <w:tc>
          <w:tcPr>
            <w:tcW w:w="2302" w:type="dxa"/>
            <w:shd w:val="clear" w:color="auto" w:fill="FDE9D9" w:themeFill="accent6" w:themeFillTint="33"/>
          </w:tcPr>
          <w:p w14:paraId="0B9E851D" w14:textId="77777777" w:rsidR="000B526F" w:rsidRPr="006D4968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28A16F5">
              <w:rPr>
                <w:rFonts w:asciiTheme="majorHAnsi" w:eastAsia="Times New Roman" w:hAnsiTheme="majorHAnsi" w:cstheme="majorBidi"/>
                <w:lang w:val="en-AU" w:eastAsia="en-AU"/>
              </w:rPr>
              <w:t xml:space="preserve">12:30pm-3:30pm </w:t>
            </w:r>
          </w:p>
        </w:tc>
        <w:tc>
          <w:tcPr>
            <w:tcW w:w="5957" w:type="dxa"/>
            <w:shd w:val="clear" w:color="auto" w:fill="FDE9D9" w:themeFill="accent6" w:themeFillTint="33"/>
            <w:noWrap/>
          </w:tcPr>
          <w:p w14:paraId="5B65500C" w14:textId="77777777" w:rsidR="000B526F" w:rsidRPr="006D4968" w:rsidRDefault="000B526F" w:rsidP="004121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EFD4CA1">
              <w:rPr>
                <w:rFonts w:asciiTheme="majorHAnsi" w:eastAsia="Times New Roman" w:hAnsiTheme="majorHAnsi" w:cstheme="majorBidi"/>
                <w:lang w:val="en-AU" w:eastAsia="en-AU"/>
              </w:rPr>
              <w:t>ICTSAS432 - Identify and resolve client ICT problems</w:t>
            </w:r>
          </w:p>
        </w:tc>
        <w:tc>
          <w:tcPr>
            <w:tcW w:w="1455" w:type="dxa"/>
            <w:shd w:val="clear" w:color="auto" w:fill="FDE9D9" w:themeFill="accent6" w:themeFillTint="33"/>
          </w:tcPr>
          <w:p w14:paraId="58BCC422" w14:textId="77777777" w:rsidR="000B526F" w:rsidRPr="006D4968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3C88A264">
              <w:rPr>
                <w:rFonts w:asciiTheme="majorHAnsi" w:eastAsia="Times New Roman" w:hAnsiTheme="majorHAnsi" w:cstheme="majorBidi"/>
                <w:lang w:val="en-AU" w:eastAsia="en-AU"/>
              </w:rPr>
              <w:t>S2 1-9</w:t>
            </w:r>
          </w:p>
        </w:tc>
        <w:tc>
          <w:tcPr>
            <w:tcW w:w="1432" w:type="dxa"/>
            <w:shd w:val="clear" w:color="auto" w:fill="FDE9D9" w:themeFill="accent6" w:themeFillTint="33"/>
            <w:noWrap/>
          </w:tcPr>
          <w:p w14:paraId="5CBD3C25" w14:textId="77777777" w:rsidR="000B526F" w:rsidRPr="004E539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20/07/2026</w:t>
            </w:r>
          </w:p>
          <w:p w14:paraId="62B93194" w14:textId="77777777" w:rsidR="000B526F" w:rsidRPr="004E539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14/09/2026</w:t>
            </w:r>
          </w:p>
        </w:tc>
        <w:tc>
          <w:tcPr>
            <w:tcW w:w="1752" w:type="dxa"/>
            <w:shd w:val="clear" w:color="auto" w:fill="FDE9D9" w:themeFill="accent6" w:themeFillTint="33"/>
          </w:tcPr>
          <w:p w14:paraId="75AFE84F" w14:textId="77777777" w:rsidR="000B526F" w:rsidRPr="00842E31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C2AF250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Graham Barber</w:t>
            </w:r>
          </w:p>
          <w:p w14:paraId="78700DF7" w14:textId="77777777" w:rsidR="000B526F" w:rsidRPr="00842E31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526F" w:rsidRPr="008679A9" w14:paraId="35DA62E7" w14:textId="77777777" w:rsidTr="0041212F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Merge/>
            <w:noWrap/>
          </w:tcPr>
          <w:p w14:paraId="63DFBFE6" w14:textId="77777777" w:rsidR="000B526F" w:rsidRPr="004B7DF1" w:rsidRDefault="000B526F" w:rsidP="0041212F">
            <w:pPr>
              <w:jc w:val="center"/>
              <w:rPr>
                <w:rFonts w:asciiTheme="majorHAnsi" w:eastAsia="Times New Roman" w:hAnsiTheme="majorHAnsi" w:cstheme="majorHAnsi"/>
                <w:lang w:val="en-AU" w:eastAsia="en-AU"/>
              </w:rPr>
            </w:pPr>
          </w:p>
        </w:tc>
        <w:tc>
          <w:tcPr>
            <w:tcW w:w="2302" w:type="dxa"/>
            <w:shd w:val="clear" w:color="auto" w:fill="FBD4B4" w:themeFill="accent6" w:themeFillTint="66"/>
          </w:tcPr>
          <w:p w14:paraId="19D1CA20" w14:textId="77777777" w:rsidR="000B526F" w:rsidRPr="006D4968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28A16F5">
              <w:rPr>
                <w:rFonts w:asciiTheme="majorHAnsi" w:eastAsia="Times New Roman" w:hAnsiTheme="majorHAnsi" w:cstheme="majorBidi"/>
                <w:lang w:val="en-AU" w:eastAsia="en-AU"/>
              </w:rPr>
              <w:t>12:30pm-3:30pm</w:t>
            </w:r>
          </w:p>
        </w:tc>
        <w:tc>
          <w:tcPr>
            <w:tcW w:w="5957" w:type="dxa"/>
            <w:shd w:val="clear" w:color="auto" w:fill="FBD4B4" w:themeFill="accent6" w:themeFillTint="66"/>
            <w:noWrap/>
          </w:tcPr>
          <w:p w14:paraId="2043F2DC" w14:textId="77777777" w:rsidR="000B526F" w:rsidRPr="001D26EA" w:rsidRDefault="000B526F" w:rsidP="00412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EFD4CA1">
              <w:rPr>
                <w:rFonts w:asciiTheme="majorHAnsi" w:eastAsia="Times New Roman" w:hAnsiTheme="majorHAnsi" w:cstheme="majorBidi"/>
                <w:lang w:val="en-AU" w:eastAsia="en-AU"/>
              </w:rPr>
              <w:t xml:space="preserve">BSBINS504 - Maintain digital Repositories </w:t>
            </w:r>
          </w:p>
        </w:tc>
        <w:tc>
          <w:tcPr>
            <w:tcW w:w="1455" w:type="dxa"/>
            <w:shd w:val="clear" w:color="auto" w:fill="FBD4B4" w:themeFill="accent6" w:themeFillTint="66"/>
          </w:tcPr>
          <w:p w14:paraId="69C8B577" w14:textId="77777777" w:rsidR="000B526F" w:rsidRPr="006D4968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3C88A264">
              <w:rPr>
                <w:rFonts w:asciiTheme="majorHAnsi" w:eastAsia="Times New Roman" w:hAnsiTheme="majorHAnsi" w:cstheme="majorBidi"/>
                <w:lang w:val="en-AU" w:eastAsia="en-AU"/>
              </w:rPr>
              <w:t>S2 10-18</w:t>
            </w:r>
          </w:p>
        </w:tc>
        <w:tc>
          <w:tcPr>
            <w:tcW w:w="1432" w:type="dxa"/>
            <w:shd w:val="clear" w:color="auto" w:fill="FBD4B4" w:themeFill="accent6" w:themeFillTint="66"/>
            <w:noWrap/>
          </w:tcPr>
          <w:p w14:paraId="53E68460" w14:textId="77777777" w:rsidR="000B526F" w:rsidRPr="00842E31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21/09/2026</w:t>
            </w:r>
          </w:p>
          <w:p w14:paraId="4D71312A" w14:textId="77777777" w:rsidR="000B526F" w:rsidRPr="00842E31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AU" w:eastAsia="en-AU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30/11/2026</w:t>
            </w:r>
          </w:p>
        </w:tc>
        <w:tc>
          <w:tcPr>
            <w:tcW w:w="1752" w:type="dxa"/>
            <w:shd w:val="clear" w:color="auto" w:fill="FBD4B4" w:themeFill="accent6" w:themeFillTint="66"/>
          </w:tcPr>
          <w:p w14:paraId="0A77ED61" w14:textId="77777777" w:rsidR="000B526F" w:rsidRPr="00842E31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EFD4CA1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Graham Barber</w:t>
            </w:r>
          </w:p>
        </w:tc>
      </w:tr>
      <w:tr w:rsidR="000B526F" w:rsidRPr="008679A9" w14:paraId="01794214" w14:textId="77777777" w:rsidTr="00412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shd w:val="clear" w:color="auto" w:fill="FDE9D9" w:themeFill="accent6" w:themeFillTint="33"/>
            <w:noWrap/>
          </w:tcPr>
          <w:p w14:paraId="16110865" w14:textId="77777777" w:rsidR="000B526F" w:rsidRPr="220E2040" w:rsidRDefault="000B526F" w:rsidP="0041212F">
            <w:r w:rsidRPr="76D10D15">
              <w:rPr>
                <w:rFonts w:asciiTheme="majorHAnsi" w:eastAsia="Times New Roman" w:hAnsiTheme="majorHAnsi" w:cstheme="majorBidi"/>
                <w:lang w:val="en-AU" w:eastAsia="en-AU"/>
              </w:rPr>
              <w:t>Tuesday Sem 2 2026</w:t>
            </w:r>
          </w:p>
        </w:tc>
        <w:tc>
          <w:tcPr>
            <w:tcW w:w="2302" w:type="dxa"/>
            <w:shd w:val="clear" w:color="auto" w:fill="FDE9D9" w:themeFill="accent6" w:themeFillTint="33"/>
          </w:tcPr>
          <w:p w14:paraId="267BC151" w14:textId="77777777" w:rsidR="000B526F" w:rsidRPr="006D4968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Theme="majorHAnsi" w:eastAsia="Times New Roman" w:hAnsiTheme="majorHAnsi" w:cstheme="majorBidi"/>
                <w:lang w:val="en-AU" w:eastAsia="en-AU"/>
              </w:rPr>
              <w:t xml:space="preserve">9:30 </w:t>
            </w:r>
            <w:r w:rsidRPr="3C2AF250">
              <w:rPr>
                <w:rFonts w:asciiTheme="majorHAnsi" w:eastAsia="Times New Roman" w:hAnsiTheme="majorHAnsi" w:cstheme="majorBidi"/>
                <w:lang w:val="en-AU" w:eastAsia="en-AU"/>
              </w:rPr>
              <w:t xml:space="preserve">am 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>– 11:00</w:t>
            </w:r>
            <w:r w:rsidRPr="3C2AF250">
              <w:rPr>
                <w:rFonts w:asciiTheme="majorHAnsi" w:eastAsia="Times New Roman" w:hAnsiTheme="majorHAnsi" w:cstheme="majorBidi"/>
                <w:lang w:val="en-AU" w:eastAsia="en-AU"/>
              </w:rPr>
              <w:t xml:space="preserve"> am</w:t>
            </w:r>
          </w:p>
        </w:tc>
        <w:tc>
          <w:tcPr>
            <w:tcW w:w="5957" w:type="dxa"/>
            <w:shd w:val="clear" w:color="auto" w:fill="FDE9D9" w:themeFill="accent6" w:themeFillTint="33"/>
            <w:noWrap/>
          </w:tcPr>
          <w:p w14:paraId="74B403DC" w14:textId="77777777" w:rsidR="000B526F" w:rsidRDefault="000B526F" w:rsidP="004121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Fonts w:asciiTheme="majorHAnsi" w:eastAsia="Times New Roman" w:hAnsiTheme="majorHAnsi" w:cstheme="majorBidi"/>
                <w:lang w:val="en-AU" w:eastAsia="en-AU"/>
              </w:rPr>
              <w:t>Tutorial Time</w:t>
            </w:r>
          </w:p>
          <w:p w14:paraId="3904FB0B" w14:textId="77777777" w:rsidR="000B526F" w:rsidRPr="001D26EA" w:rsidRDefault="000B526F" w:rsidP="004121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1455" w:type="dxa"/>
            <w:shd w:val="clear" w:color="auto" w:fill="FDE9D9" w:themeFill="accent6" w:themeFillTint="33"/>
          </w:tcPr>
          <w:p w14:paraId="0F1FB309" w14:textId="77777777" w:rsidR="000B526F" w:rsidRPr="006D4968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1245FD55">
              <w:rPr>
                <w:rFonts w:asciiTheme="majorHAnsi" w:eastAsia="Times New Roman" w:hAnsiTheme="majorHAnsi" w:cstheme="majorBidi"/>
                <w:lang w:val="en-AU" w:eastAsia="en-AU"/>
              </w:rPr>
              <w:t>1-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>18</w:t>
            </w:r>
          </w:p>
        </w:tc>
        <w:tc>
          <w:tcPr>
            <w:tcW w:w="1432" w:type="dxa"/>
            <w:shd w:val="clear" w:color="auto" w:fill="FDE9D9" w:themeFill="accent6" w:themeFillTint="33"/>
            <w:noWrap/>
          </w:tcPr>
          <w:p w14:paraId="4E24122C" w14:textId="77777777" w:rsidR="000B526F" w:rsidRPr="6999F102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3C2AF250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21/07/2026</w:t>
            </w:r>
          </w:p>
          <w:p w14:paraId="58D9FAC6" w14:textId="77777777" w:rsidR="000B526F" w:rsidRPr="6999F102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3C2AF250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01/12/2026</w:t>
            </w:r>
          </w:p>
        </w:tc>
        <w:tc>
          <w:tcPr>
            <w:tcW w:w="1752" w:type="dxa"/>
            <w:shd w:val="clear" w:color="auto" w:fill="FDE9D9" w:themeFill="accent6" w:themeFillTint="33"/>
          </w:tcPr>
          <w:p w14:paraId="3D766123" w14:textId="77777777" w:rsidR="000B526F" w:rsidRPr="6999F102" w:rsidRDefault="000B526F" w:rsidP="0041212F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5EFD4CA1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Narelle Bell</w:t>
            </w:r>
          </w:p>
        </w:tc>
      </w:tr>
      <w:tr w:rsidR="000B526F" w:rsidRPr="008679A9" w14:paraId="526A3A2B" w14:textId="77777777" w:rsidTr="0041212F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Merge w:val="restart"/>
            <w:shd w:val="clear" w:color="auto" w:fill="FBD4B4" w:themeFill="accent6" w:themeFillTint="66"/>
            <w:noWrap/>
          </w:tcPr>
          <w:p w14:paraId="23E89BE2" w14:textId="77777777" w:rsidR="000B526F" w:rsidRPr="006D4968" w:rsidRDefault="000B526F" w:rsidP="0041212F">
            <w:pPr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76D10D15">
              <w:rPr>
                <w:rFonts w:asciiTheme="majorHAnsi" w:eastAsia="Times New Roman" w:hAnsiTheme="majorHAnsi" w:cstheme="majorBidi"/>
                <w:lang w:val="en-AU" w:eastAsia="en-AU"/>
              </w:rPr>
              <w:t>Wednesday Sem 2 2026</w:t>
            </w:r>
          </w:p>
        </w:tc>
        <w:tc>
          <w:tcPr>
            <w:tcW w:w="2302" w:type="dxa"/>
            <w:shd w:val="clear" w:color="auto" w:fill="FBD4B4" w:themeFill="accent6" w:themeFillTint="66"/>
          </w:tcPr>
          <w:p w14:paraId="2DB103CC" w14:textId="77777777" w:rsidR="000B526F" w:rsidRPr="006D4968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6D4968">
              <w:rPr>
                <w:rFonts w:asciiTheme="majorHAnsi" w:eastAsia="Times New Roman" w:hAnsiTheme="majorHAnsi" w:cstheme="majorBidi"/>
                <w:lang w:val="en-AU" w:eastAsia="en-AU"/>
              </w:rPr>
              <w:t>9:00am-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>12:00</w:t>
            </w:r>
            <w:r w:rsidRPr="3C2AF250">
              <w:rPr>
                <w:rFonts w:asciiTheme="majorHAnsi" w:eastAsia="Times New Roman" w:hAnsiTheme="majorHAnsi" w:cstheme="majorBidi"/>
                <w:lang w:val="en-AU" w:eastAsia="en-AU"/>
              </w:rPr>
              <w:t xml:space="preserve"> pm</w:t>
            </w:r>
          </w:p>
        </w:tc>
        <w:tc>
          <w:tcPr>
            <w:tcW w:w="5957" w:type="dxa"/>
            <w:shd w:val="clear" w:color="auto" w:fill="FBD4B4" w:themeFill="accent6" w:themeFillTint="66"/>
            <w:noWrap/>
          </w:tcPr>
          <w:p w14:paraId="7AEB6E27" w14:textId="77777777" w:rsidR="000B526F" w:rsidRPr="006D4968" w:rsidRDefault="000B526F" w:rsidP="00412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EFD4CA1">
              <w:rPr>
                <w:rFonts w:asciiTheme="majorHAnsi" w:eastAsia="Times New Roman" w:hAnsiTheme="majorHAnsi" w:cstheme="majorBidi"/>
                <w:lang w:val="en-AU" w:eastAsia="en-AU"/>
              </w:rPr>
              <w:t xml:space="preserve">BSBINS509 – Promote literature and reading </w:t>
            </w:r>
          </w:p>
          <w:p w14:paraId="34EDC9D7" w14:textId="77777777" w:rsidR="000B526F" w:rsidRPr="006D4968" w:rsidRDefault="000B526F" w:rsidP="00412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EFD4CA1">
              <w:rPr>
                <w:rFonts w:asciiTheme="majorHAnsi" w:eastAsia="Times New Roman" w:hAnsiTheme="majorHAnsi" w:cstheme="majorBidi"/>
                <w:lang w:val="en-AU" w:eastAsia="en-AU"/>
              </w:rPr>
              <w:t>BSBINS511 - Develop and promote library activities, events and public programs</w:t>
            </w:r>
          </w:p>
        </w:tc>
        <w:tc>
          <w:tcPr>
            <w:tcW w:w="1455" w:type="dxa"/>
            <w:shd w:val="clear" w:color="auto" w:fill="FBD4B4" w:themeFill="accent6" w:themeFillTint="66"/>
          </w:tcPr>
          <w:p w14:paraId="2164FC1F" w14:textId="77777777" w:rsidR="000B526F" w:rsidRPr="006D4968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28A16F5">
              <w:rPr>
                <w:rFonts w:asciiTheme="majorHAnsi" w:eastAsia="Times New Roman" w:hAnsiTheme="majorHAnsi" w:cstheme="majorBidi"/>
                <w:lang w:val="en-AU" w:eastAsia="en-AU"/>
              </w:rPr>
              <w:t>S2 1-18</w:t>
            </w:r>
          </w:p>
        </w:tc>
        <w:tc>
          <w:tcPr>
            <w:tcW w:w="1432" w:type="dxa"/>
            <w:shd w:val="clear" w:color="auto" w:fill="FBD4B4" w:themeFill="accent6" w:themeFillTint="66"/>
            <w:noWrap/>
          </w:tcPr>
          <w:p w14:paraId="3A2901E3" w14:textId="77777777" w:rsidR="000B526F" w:rsidRPr="00842E31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3C2AF250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22/07/2026</w:t>
            </w:r>
          </w:p>
          <w:p w14:paraId="523A2606" w14:textId="77777777" w:rsidR="000B526F" w:rsidRPr="00842E31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3C2AF250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02/12/2026</w:t>
            </w:r>
          </w:p>
        </w:tc>
        <w:tc>
          <w:tcPr>
            <w:tcW w:w="1752" w:type="dxa"/>
            <w:shd w:val="clear" w:color="auto" w:fill="FBD4B4" w:themeFill="accent6" w:themeFillTint="66"/>
          </w:tcPr>
          <w:p w14:paraId="1BD195BD" w14:textId="77777777" w:rsidR="000B526F" w:rsidRPr="00842E31" w:rsidRDefault="000B526F" w:rsidP="0041212F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528A16F5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Narelle Bell</w:t>
            </w:r>
          </w:p>
        </w:tc>
      </w:tr>
      <w:tr w:rsidR="000B526F" w:rsidRPr="008679A9" w14:paraId="494C8369" w14:textId="77777777" w:rsidTr="00412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Merge/>
            <w:noWrap/>
          </w:tcPr>
          <w:p w14:paraId="50465A8A" w14:textId="77777777" w:rsidR="000B526F" w:rsidRPr="008679A9" w:rsidRDefault="000B526F" w:rsidP="0041212F">
            <w:pPr>
              <w:rPr>
                <w:rFonts w:asciiTheme="majorHAnsi" w:eastAsia="Times New Roman" w:hAnsiTheme="majorHAnsi" w:cstheme="majorHAnsi"/>
                <w:color w:val="000000"/>
                <w:lang w:val="en-AU" w:eastAsia="en-AU"/>
              </w:rPr>
            </w:pPr>
          </w:p>
        </w:tc>
        <w:tc>
          <w:tcPr>
            <w:tcW w:w="2302" w:type="dxa"/>
            <w:shd w:val="clear" w:color="auto" w:fill="FDE9D9" w:themeFill="accent6" w:themeFillTint="33"/>
          </w:tcPr>
          <w:p w14:paraId="360C2E95" w14:textId="77777777" w:rsidR="000B526F" w:rsidRPr="00842E31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00F92E17">
              <w:rPr>
                <w:rFonts w:asciiTheme="majorHAnsi" w:eastAsia="Times New Roman" w:hAnsiTheme="majorHAnsi" w:cstheme="majorBidi"/>
                <w:lang w:val="en-AU" w:eastAsia="en-AU"/>
              </w:rPr>
              <w:t>12:30pm-3:30pm</w:t>
            </w:r>
            <w:r w:rsidRPr="00842E31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 xml:space="preserve"> </w:t>
            </w:r>
          </w:p>
        </w:tc>
        <w:tc>
          <w:tcPr>
            <w:tcW w:w="5957" w:type="dxa"/>
            <w:shd w:val="clear" w:color="auto" w:fill="FDE9D9" w:themeFill="accent6" w:themeFillTint="33"/>
            <w:noWrap/>
          </w:tcPr>
          <w:p w14:paraId="0C63EACA" w14:textId="77777777" w:rsidR="000B526F" w:rsidRPr="00842E31" w:rsidRDefault="000B526F" w:rsidP="004121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5EFD4CA1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 xml:space="preserve">BSBINS508 - Research and analyse information to meet library customer needs </w:t>
            </w:r>
          </w:p>
          <w:p w14:paraId="703306FF" w14:textId="77777777" w:rsidR="000B526F" w:rsidRPr="00842E31" w:rsidRDefault="000B526F" w:rsidP="004121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5EFD4CA1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BSBINS602 - Extend own information literacy skills to locate information</w:t>
            </w:r>
          </w:p>
        </w:tc>
        <w:tc>
          <w:tcPr>
            <w:tcW w:w="1455" w:type="dxa"/>
            <w:shd w:val="clear" w:color="auto" w:fill="FDE9D9" w:themeFill="accent6" w:themeFillTint="33"/>
          </w:tcPr>
          <w:p w14:paraId="70A046A4" w14:textId="77777777" w:rsidR="000B526F" w:rsidRPr="00842E31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00842E31">
              <w:rPr>
                <w:rFonts w:asciiTheme="majorHAnsi" w:eastAsia="Times New Roman" w:hAnsiTheme="majorHAnsi" w:cstheme="majorHAnsi"/>
                <w:color w:val="000000" w:themeColor="text1"/>
                <w:lang w:val="en-AU" w:eastAsia="en-AU"/>
              </w:rPr>
              <w:t>S2 1-18</w:t>
            </w:r>
          </w:p>
        </w:tc>
        <w:tc>
          <w:tcPr>
            <w:tcW w:w="1432" w:type="dxa"/>
            <w:shd w:val="clear" w:color="auto" w:fill="FDE9D9" w:themeFill="accent6" w:themeFillTint="33"/>
            <w:noWrap/>
          </w:tcPr>
          <w:p w14:paraId="4FC2F1E5" w14:textId="77777777" w:rsidR="000B526F" w:rsidRPr="00842E31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3C2AF250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22/07/2026</w:t>
            </w:r>
          </w:p>
          <w:p w14:paraId="04C6C2D3" w14:textId="77777777" w:rsidR="000B526F" w:rsidRPr="00842E31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3C2AF250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02/12/2026</w:t>
            </w:r>
          </w:p>
        </w:tc>
        <w:tc>
          <w:tcPr>
            <w:tcW w:w="1752" w:type="dxa"/>
            <w:shd w:val="clear" w:color="auto" w:fill="FDE9D9" w:themeFill="accent6" w:themeFillTint="33"/>
          </w:tcPr>
          <w:p w14:paraId="582CC9F4" w14:textId="77777777" w:rsidR="000B526F" w:rsidRPr="00842E31" w:rsidRDefault="000B526F" w:rsidP="0041212F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6999F102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Narelle Bell</w:t>
            </w:r>
          </w:p>
        </w:tc>
      </w:tr>
      <w:tr w:rsidR="000B526F" w:rsidRPr="008679A9" w14:paraId="7759C801" w14:textId="77777777" w:rsidTr="0041212F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Merge/>
            <w:noWrap/>
          </w:tcPr>
          <w:p w14:paraId="175A30F5" w14:textId="77777777" w:rsidR="000B526F" w:rsidRPr="008679A9" w:rsidRDefault="000B526F" w:rsidP="0041212F">
            <w:pPr>
              <w:jc w:val="center"/>
              <w:rPr>
                <w:rFonts w:asciiTheme="majorHAnsi" w:eastAsia="Times New Roman" w:hAnsiTheme="majorHAnsi" w:cstheme="majorHAnsi"/>
                <w:color w:val="000000"/>
                <w:lang w:val="en-AU" w:eastAsia="en-AU"/>
              </w:rPr>
            </w:pPr>
          </w:p>
        </w:tc>
        <w:tc>
          <w:tcPr>
            <w:tcW w:w="2302" w:type="dxa"/>
            <w:shd w:val="clear" w:color="auto" w:fill="FBD4B4" w:themeFill="accent6" w:themeFillTint="66"/>
          </w:tcPr>
          <w:p w14:paraId="7A14EA5C" w14:textId="77777777" w:rsidR="000B526F" w:rsidRPr="00842E31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lang w:val="en-AU" w:eastAsia="en-AU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lang w:val="en-AU" w:eastAsia="en-AU"/>
              </w:rPr>
              <w:t>3:30pm – 5:00pm</w:t>
            </w:r>
          </w:p>
        </w:tc>
        <w:tc>
          <w:tcPr>
            <w:tcW w:w="5957" w:type="dxa"/>
            <w:shd w:val="clear" w:color="auto" w:fill="FBD4B4" w:themeFill="accent6" w:themeFillTint="66"/>
            <w:noWrap/>
          </w:tcPr>
          <w:p w14:paraId="0F6FD6F1" w14:textId="77777777" w:rsidR="000B526F" w:rsidRPr="00842E31" w:rsidRDefault="000B526F" w:rsidP="00412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 xml:space="preserve">Tutorial time </w:t>
            </w:r>
          </w:p>
        </w:tc>
        <w:tc>
          <w:tcPr>
            <w:tcW w:w="1455" w:type="dxa"/>
            <w:shd w:val="clear" w:color="auto" w:fill="FBD4B4" w:themeFill="accent6" w:themeFillTint="66"/>
          </w:tcPr>
          <w:p w14:paraId="5095976B" w14:textId="77777777" w:rsidR="000B526F" w:rsidRPr="00842E31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lang w:val="en-AU" w:eastAsia="en-AU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lang w:val="en-AU" w:eastAsia="en-AU"/>
              </w:rPr>
              <w:t>S2 1-18</w:t>
            </w:r>
          </w:p>
        </w:tc>
        <w:tc>
          <w:tcPr>
            <w:tcW w:w="1432" w:type="dxa"/>
            <w:shd w:val="clear" w:color="auto" w:fill="FBD4B4" w:themeFill="accent6" w:themeFillTint="66"/>
            <w:noWrap/>
          </w:tcPr>
          <w:p w14:paraId="15DEC2BC" w14:textId="77777777" w:rsidR="000B526F" w:rsidRPr="6999F102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3C2AF250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22/07/2026</w:t>
            </w:r>
          </w:p>
          <w:p w14:paraId="1DE15820" w14:textId="77777777" w:rsidR="000B526F" w:rsidRPr="6999F102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3C2AF250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02/12/2026</w:t>
            </w:r>
          </w:p>
          <w:p w14:paraId="68FE9572" w14:textId="77777777" w:rsidR="000B526F" w:rsidRPr="6999F102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</w:p>
        </w:tc>
        <w:tc>
          <w:tcPr>
            <w:tcW w:w="1752" w:type="dxa"/>
            <w:shd w:val="clear" w:color="auto" w:fill="FBD4B4" w:themeFill="accent6" w:themeFillTint="66"/>
          </w:tcPr>
          <w:p w14:paraId="09B81DBE" w14:textId="77777777" w:rsidR="000B526F" w:rsidRPr="6999F102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</w:p>
        </w:tc>
      </w:tr>
      <w:tr w:rsidR="000B526F" w:rsidRPr="528A16F5" w14:paraId="7E30F4D1" w14:textId="77777777" w:rsidTr="00412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Merge w:val="restart"/>
            <w:noWrap/>
          </w:tcPr>
          <w:p w14:paraId="4A5AC13A" w14:textId="77777777" w:rsidR="000B526F" w:rsidRPr="220E2040" w:rsidRDefault="000B526F" w:rsidP="0041212F">
            <w:pPr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76D10D15">
              <w:rPr>
                <w:rFonts w:asciiTheme="majorHAnsi" w:eastAsia="Times New Roman" w:hAnsiTheme="majorHAnsi" w:cstheme="majorBidi"/>
                <w:lang w:val="en-AU" w:eastAsia="en-AU"/>
              </w:rPr>
              <w:t>Monday Sem 1 2027</w:t>
            </w:r>
          </w:p>
        </w:tc>
        <w:tc>
          <w:tcPr>
            <w:tcW w:w="2302" w:type="dxa"/>
          </w:tcPr>
          <w:p w14:paraId="16B3B972" w14:textId="77777777" w:rsidR="000B526F" w:rsidRPr="005A4899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465C96B5">
              <w:rPr>
                <w:rFonts w:asciiTheme="majorHAnsi" w:eastAsia="Times New Roman" w:hAnsiTheme="majorHAnsi" w:cstheme="majorBidi"/>
                <w:lang w:val="en-AU" w:eastAsia="en-AU"/>
              </w:rPr>
              <w:t>9:00am-12:00pm</w:t>
            </w:r>
          </w:p>
          <w:p w14:paraId="07DE090F" w14:textId="77777777" w:rsidR="000B526F" w:rsidRPr="528A16F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5957" w:type="dxa"/>
            <w:noWrap/>
          </w:tcPr>
          <w:p w14:paraId="6C0E323A" w14:textId="77777777" w:rsidR="000B526F" w:rsidRPr="6999F102" w:rsidRDefault="000B526F" w:rsidP="004121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EFD4CA1">
              <w:rPr>
                <w:rFonts w:asciiTheme="majorHAnsi" w:eastAsia="Times New Roman" w:hAnsiTheme="majorHAnsi" w:cstheme="majorBidi"/>
                <w:lang w:val="en-AU" w:eastAsia="en-AU"/>
              </w:rPr>
              <w:t xml:space="preserve">BSBINS403 Obtain information from external and networked sources </w:t>
            </w:r>
          </w:p>
        </w:tc>
        <w:tc>
          <w:tcPr>
            <w:tcW w:w="1455" w:type="dxa"/>
          </w:tcPr>
          <w:p w14:paraId="77A9DA98" w14:textId="77777777" w:rsidR="000B526F" w:rsidRPr="006D4968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5A4899">
              <w:rPr>
                <w:rFonts w:asciiTheme="majorHAnsi" w:eastAsia="Times New Roman" w:hAnsiTheme="majorHAnsi" w:cstheme="majorBidi"/>
                <w:lang w:val="en-AU" w:eastAsia="en-AU"/>
              </w:rPr>
              <w:t>S1 1-9</w:t>
            </w:r>
          </w:p>
        </w:tc>
        <w:tc>
          <w:tcPr>
            <w:tcW w:w="1432" w:type="dxa"/>
            <w:noWrap/>
          </w:tcPr>
          <w:p w14:paraId="4A33FF6A" w14:textId="77777777" w:rsidR="000B526F" w:rsidRPr="004E539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01/02/2027</w:t>
            </w:r>
          </w:p>
          <w:p w14:paraId="47DA6BA3" w14:textId="77777777" w:rsidR="000B526F" w:rsidRPr="004E539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29/03/2027</w:t>
            </w:r>
          </w:p>
        </w:tc>
        <w:tc>
          <w:tcPr>
            <w:tcW w:w="1752" w:type="dxa"/>
          </w:tcPr>
          <w:p w14:paraId="216015CC" w14:textId="77777777" w:rsidR="000B526F" w:rsidRPr="528A16F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005A4899">
              <w:rPr>
                <w:rFonts w:asciiTheme="majorHAnsi" w:eastAsia="Times New Roman" w:hAnsiTheme="majorHAnsi" w:cstheme="majorBidi"/>
                <w:lang w:val="en-AU" w:eastAsia="en-AU"/>
              </w:rPr>
              <w:t>Narelle Bell</w:t>
            </w:r>
          </w:p>
        </w:tc>
      </w:tr>
      <w:tr w:rsidR="000B526F" w:rsidRPr="528A16F5" w14:paraId="30FBBE3F" w14:textId="77777777" w:rsidTr="0041212F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Merge/>
            <w:noWrap/>
          </w:tcPr>
          <w:p w14:paraId="372D0198" w14:textId="77777777" w:rsidR="000B526F" w:rsidRPr="220E2040" w:rsidRDefault="000B526F" w:rsidP="0041212F">
            <w:pPr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2302" w:type="dxa"/>
          </w:tcPr>
          <w:p w14:paraId="54A2EDDF" w14:textId="77777777" w:rsidR="000B526F" w:rsidRPr="005A4899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465C96B5">
              <w:rPr>
                <w:rFonts w:asciiTheme="majorHAnsi" w:eastAsia="Times New Roman" w:hAnsiTheme="majorHAnsi" w:cstheme="majorBidi"/>
                <w:lang w:val="en-AU" w:eastAsia="en-AU"/>
              </w:rPr>
              <w:t>9:00am-12:00pm</w:t>
            </w:r>
          </w:p>
          <w:p w14:paraId="098C730F" w14:textId="77777777" w:rsidR="000B526F" w:rsidRPr="528A16F5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5957" w:type="dxa"/>
            <w:noWrap/>
          </w:tcPr>
          <w:p w14:paraId="6C26C144" w14:textId="77777777" w:rsidR="000B526F" w:rsidRPr="6999F102" w:rsidRDefault="000B526F" w:rsidP="00412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EFD4CA1">
              <w:rPr>
                <w:rFonts w:asciiTheme="majorHAnsi" w:eastAsia="Times New Roman" w:hAnsiTheme="majorHAnsi" w:cstheme="majorBidi"/>
                <w:lang w:val="en-AU" w:eastAsia="en-AU"/>
              </w:rPr>
              <w:t xml:space="preserve">BSBINS404 - Search library and information databases </w:t>
            </w:r>
          </w:p>
        </w:tc>
        <w:tc>
          <w:tcPr>
            <w:tcW w:w="1455" w:type="dxa"/>
          </w:tcPr>
          <w:p w14:paraId="25D13E19" w14:textId="77777777" w:rsidR="000B526F" w:rsidRPr="006D4968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5A4899">
              <w:rPr>
                <w:rFonts w:asciiTheme="majorHAnsi" w:eastAsia="Times New Roman" w:hAnsiTheme="majorHAnsi" w:cstheme="majorHAnsi"/>
                <w:lang w:val="en-AU" w:eastAsia="en-AU"/>
              </w:rPr>
              <w:t>S1 10-18</w:t>
            </w:r>
          </w:p>
        </w:tc>
        <w:tc>
          <w:tcPr>
            <w:tcW w:w="1432" w:type="dxa"/>
            <w:noWrap/>
          </w:tcPr>
          <w:p w14:paraId="67480A3D" w14:textId="77777777" w:rsidR="000B526F" w:rsidRPr="004E5395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05/04/2027</w:t>
            </w:r>
          </w:p>
          <w:p w14:paraId="51BDB919" w14:textId="77777777" w:rsidR="000B526F" w:rsidRPr="004E5395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14/06/2027</w:t>
            </w:r>
          </w:p>
        </w:tc>
        <w:tc>
          <w:tcPr>
            <w:tcW w:w="1752" w:type="dxa"/>
          </w:tcPr>
          <w:p w14:paraId="7672E658" w14:textId="77777777" w:rsidR="000B526F" w:rsidRPr="528A16F5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005A4899">
              <w:rPr>
                <w:rFonts w:ascii="Calibri" w:hAnsi="Calibri" w:cs="Calibri"/>
                <w:lang w:val="en-AU" w:eastAsia="en-AU"/>
              </w:rPr>
              <w:t>Narelle Bell</w:t>
            </w:r>
          </w:p>
        </w:tc>
      </w:tr>
      <w:tr w:rsidR="000B526F" w:rsidRPr="005A4899" w14:paraId="2E7B63E5" w14:textId="77777777" w:rsidTr="00412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Merge/>
            <w:noWrap/>
          </w:tcPr>
          <w:p w14:paraId="44BE4F87" w14:textId="77777777" w:rsidR="000B526F" w:rsidRPr="220E2040" w:rsidRDefault="000B526F" w:rsidP="0041212F">
            <w:pPr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2302" w:type="dxa"/>
          </w:tcPr>
          <w:p w14:paraId="53FDC34F" w14:textId="77777777" w:rsidR="000B526F" w:rsidRPr="465C96B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465C96B5">
              <w:rPr>
                <w:rFonts w:asciiTheme="majorHAnsi" w:eastAsia="Times New Roman" w:hAnsiTheme="majorHAnsi" w:cstheme="majorBidi"/>
                <w:lang w:val="en-AU" w:eastAsia="en-AU"/>
              </w:rPr>
              <w:t>12:30pm-3:30pm</w:t>
            </w:r>
          </w:p>
        </w:tc>
        <w:tc>
          <w:tcPr>
            <w:tcW w:w="5957" w:type="dxa"/>
            <w:noWrap/>
          </w:tcPr>
          <w:p w14:paraId="493AA2A9" w14:textId="77777777" w:rsidR="000B526F" w:rsidRPr="005A4899" w:rsidRDefault="000B526F" w:rsidP="004121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EFD4CA1">
              <w:rPr>
                <w:rFonts w:asciiTheme="majorHAnsi" w:eastAsia="Times New Roman" w:hAnsiTheme="majorHAnsi" w:cstheme="majorBidi"/>
                <w:lang w:val="en-AU" w:eastAsia="en-AU"/>
              </w:rPr>
              <w:t xml:space="preserve">BSBINS407 - Consolidate and maintain library industry knowledge </w:t>
            </w:r>
          </w:p>
        </w:tc>
        <w:tc>
          <w:tcPr>
            <w:tcW w:w="1455" w:type="dxa"/>
          </w:tcPr>
          <w:p w14:paraId="697F1BFD" w14:textId="77777777" w:rsidR="000B526F" w:rsidRPr="005A4899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AU" w:eastAsia="en-AU"/>
              </w:rPr>
            </w:pPr>
            <w:r w:rsidRPr="005A4899">
              <w:rPr>
                <w:rFonts w:asciiTheme="majorHAnsi" w:eastAsia="Times New Roman" w:hAnsiTheme="majorHAnsi" w:cstheme="majorHAnsi"/>
                <w:lang w:val="en-AU" w:eastAsia="en-AU"/>
              </w:rPr>
              <w:t>S1 1-18</w:t>
            </w:r>
          </w:p>
        </w:tc>
        <w:tc>
          <w:tcPr>
            <w:tcW w:w="1432" w:type="dxa"/>
            <w:noWrap/>
          </w:tcPr>
          <w:p w14:paraId="4C6196A5" w14:textId="77777777" w:rsidR="000B526F" w:rsidRPr="004E539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01/02/2027</w:t>
            </w:r>
          </w:p>
          <w:p w14:paraId="56DD1AB2" w14:textId="77777777" w:rsidR="000B526F" w:rsidRPr="004E539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14/06/2027</w:t>
            </w:r>
          </w:p>
        </w:tc>
        <w:tc>
          <w:tcPr>
            <w:tcW w:w="1752" w:type="dxa"/>
          </w:tcPr>
          <w:p w14:paraId="7B5607EF" w14:textId="77777777" w:rsidR="000B526F" w:rsidRPr="005A4899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AU" w:eastAsia="en-AU"/>
              </w:rPr>
            </w:pPr>
            <w:r w:rsidRPr="005A4899">
              <w:rPr>
                <w:rFonts w:asciiTheme="majorHAnsi" w:eastAsia="Times New Roman" w:hAnsiTheme="majorHAnsi" w:cstheme="majorBidi"/>
                <w:lang w:val="en-AU" w:eastAsia="en-AU"/>
              </w:rPr>
              <w:t>Narelle Bell</w:t>
            </w:r>
          </w:p>
        </w:tc>
      </w:tr>
      <w:tr w:rsidR="000B526F" w:rsidRPr="6999F102" w14:paraId="7853ECF0" w14:textId="77777777" w:rsidTr="0041212F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noWrap/>
          </w:tcPr>
          <w:p w14:paraId="4EB41CA3" w14:textId="77777777" w:rsidR="000B526F" w:rsidRPr="220E2040" w:rsidRDefault="000B526F" w:rsidP="0041212F">
            <w:r w:rsidRPr="76D10D15">
              <w:rPr>
                <w:rFonts w:asciiTheme="majorHAnsi" w:eastAsia="Times New Roman" w:hAnsiTheme="majorHAnsi" w:cstheme="majorBidi"/>
                <w:lang w:val="en-AU" w:eastAsia="en-AU"/>
              </w:rPr>
              <w:t>Tuesday Sem 1 2027</w:t>
            </w:r>
          </w:p>
        </w:tc>
        <w:tc>
          <w:tcPr>
            <w:tcW w:w="2302" w:type="dxa"/>
          </w:tcPr>
          <w:p w14:paraId="6EBB67E3" w14:textId="77777777" w:rsidR="000B526F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73C2F45B">
              <w:rPr>
                <w:rFonts w:asciiTheme="majorHAnsi" w:eastAsia="Times New Roman" w:hAnsiTheme="majorHAnsi" w:cstheme="majorBidi"/>
                <w:lang w:val="en-AU" w:eastAsia="en-AU"/>
              </w:rPr>
              <w:t xml:space="preserve">9:30 </w:t>
            </w:r>
            <w:r w:rsidRPr="3C2AF250">
              <w:rPr>
                <w:rFonts w:asciiTheme="majorHAnsi" w:eastAsia="Times New Roman" w:hAnsiTheme="majorHAnsi" w:cstheme="majorBidi"/>
                <w:lang w:val="en-AU" w:eastAsia="en-AU"/>
              </w:rPr>
              <w:t xml:space="preserve">am </w:t>
            </w:r>
            <w:r w:rsidRPr="73C2F45B">
              <w:rPr>
                <w:rFonts w:asciiTheme="majorHAnsi" w:eastAsia="Times New Roman" w:hAnsiTheme="majorHAnsi" w:cstheme="majorBidi"/>
                <w:lang w:val="en-AU" w:eastAsia="en-AU"/>
              </w:rPr>
              <w:t>– 10:30</w:t>
            </w:r>
            <w:r w:rsidRPr="3C2AF250">
              <w:rPr>
                <w:rFonts w:asciiTheme="majorHAnsi" w:eastAsia="Times New Roman" w:hAnsiTheme="majorHAnsi" w:cstheme="majorBidi"/>
                <w:lang w:val="en-AU" w:eastAsia="en-AU"/>
              </w:rPr>
              <w:t xml:space="preserve"> am</w:t>
            </w:r>
          </w:p>
          <w:p w14:paraId="268D6507" w14:textId="77777777" w:rsidR="000B526F" w:rsidRPr="006D4968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5957" w:type="dxa"/>
            <w:noWrap/>
          </w:tcPr>
          <w:p w14:paraId="1969973C" w14:textId="77777777" w:rsidR="000B526F" w:rsidRDefault="000B526F" w:rsidP="00412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18FE94DC">
              <w:rPr>
                <w:rFonts w:asciiTheme="majorHAnsi" w:eastAsia="Times New Roman" w:hAnsiTheme="majorHAnsi" w:cstheme="majorBidi"/>
                <w:lang w:val="en-AU" w:eastAsia="en-AU"/>
              </w:rPr>
              <w:t>Tutorial Time – Not compulsory</w:t>
            </w:r>
          </w:p>
          <w:p w14:paraId="02DB9C89" w14:textId="77777777" w:rsidR="000B526F" w:rsidRPr="001D26EA" w:rsidRDefault="000B526F" w:rsidP="00412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1455" w:type="dxa"/>
          </w:tcPr>
          <w:p w14:paraId="3E10EF0A" w14:textId="77777777" w:rsidR="000B526F" w:rsidRPr="006D4968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1245FD55">
              <w:rPr>
                <w:rFonts w:asciiTheme="majorHAnsi" w:eastAsia="Times New Roman" w:hAnsiTheme="majorHAnsi" w:cstheme="majorBidi"/>
                <w:lang w:val="en-AU" w:eastAsia="en-AU"/>
              </w:rPr>
              <w:t>1-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>18</w:t>
            </w:r>
          </w:p>
        </w:tc>
        <w:tc>
          <w:tcPr>
            <w:tcW w:w="1432" w:type="dxa"/>
            <w:noWrap/>
          </w:tcPr>
          <w:p w14:paraId="2AAF201D" w14:textId="77777777" w:rsidR="000B526F" w:rsidRPr="6999F102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AU" w:eastAsia="en-AU"/>
              </w:rPr>
            </w:pPr>
            <w:r w:rsidRPr="3C2AF250">
              <w:rPr>
                <w:rFonts w:ascii="Calibri" w:hAnsi="Calibri" w:cs="Calibri"/>
                <w:color w:val="000000" w:themeColor="text1"/>
                <w:lang w:val="en-AU" w:eastAsia="en-AU"/>
              </w:rPr>
              <w:t>02/02/2027</w:t>
            </w:r>
          </w:p>
          <w:p w14:paraId="1B6FBBF9" w14:textId="77777777" w:rsidR="000B526F" w:rsidRPr="6999F102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AU" w:eastAsia="en-AU"/>
              </w:rPr>
            </w:pPr>
            <w:r w:rsidRPr="3C2AF250">
              <w:rPr>
                <w:rFonts w:ascii="Calibri" w:hAnsi="Calibri" w:cs="Calibri"/>
                <w:color w:val="000000" w:themeColor="text1"/>
                <w:lang w:val="en-AU" w:eastAsia="en-AU"/>
              </w:rPr>
              <w:t>15/06/2027</w:t>
            </w:r>
          </w:p>
        </w:tc>
        <w:tc>
          <w:tcPr>
            <w:tcW w:w="1752" w:type="dxa"/>
          </w:tcPr>
          <w:p w14:paraId="288B0538" w14:textId="77777777" w:rsidR="000B526F" w:rsidRPr="6999F102" w:rsidRDefault="000B526F" w:rsidP="0041212F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ED5C52C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Narelle Bell</w:t>
            </w:r>
          </w:p>
        </w:tc>
      </w:tr>
      <w:tr w:rsidR="000B526F" w:rsidRPr="528A16F5" w14:paraId="7D4D7F87" w14:textId="77777777" w:rsidTr="00412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Merge w:val="restart"/>
            <w:noWrap/>
          </w:tcPr>
          <w:p w14:paraId="46B5AAD9" w14:textId="77777777" w:rsidR="000B526F" w:rsidRPr="220E2040" w:rsidRDefault="000B526F" w:rsidP="0041212F">
            <w:pPr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76D10D15">
              <w:rPr>
                <w:rFonts w:asciiTheme="majorHAnsi" w:eastAsia="Times New Roman" w:hAnsiTheme="majorHAnsi" w:cstheme="majorBidi"/>
                <w:lang w:val="en-AU" w:eastAsia="en-AU"/>
              </w:rPr>
              <w:lastRenderedPageBreak/>
              <w:t xml:space="preserve">Wednesday </w:t>
            </w:r>
            <w:r>
              <w:br/>
            </w:r>
            <w:r w:rsidRPr="76D10D15">
              <w:rPr>
                <w:rFonts w:asciiTheme="majorHAnsi" w:eastAsia="Times New Roman" w:hAnsiTheme="majorHAnsi" w:cstheme="majorBidi"/>
                <w:lang w:val="en-AU" w:eastAsia="en-AU"/>
              </w:rPr>
              <w:t>Sem1 2027</w:t>
            </w:r>
          </w:p>
        </w:tc>
        <w:tc>
          <w:tcPr>
            <w:tcW w:w="2302" w:type="dxa"/>
          </w:tcPr>
          <w:p w14:paraId="426823D1" w14:textId="77777777" w:rsidR="000B526F" w:rsidRPr="528A16F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61056">
              <w:rPr>
                <w:rFonts w:asciiTheme="majorHAnsi" w:eastAsia="Times New Roman" w:hAnsiTheme="majorHAnsi" w:cstheme="majorBidi"/>
                <w:lang w:val="en-AU" w:eastAsia="en-AU"/>
              </w:rPr>
              <w:t>9:00am-12:00pm</w:t>
            </w:r>
          </w:p>
        </w:tc>
        <w:tc>
          <w:tcPr>
            <w:tcW w:w="5957" w:type="dxa"/>
            <w:noWrap/>
          </w:tcPr>
          <w:p w14:paraId="3032F2BA" w14:textId="77777777" w:rsidR="000B526F" w:rsidRPr="6999F102" w:rsidRDefault="000B526F" w:rsidP="004121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EFD4CA1">
              <w:rPr>
                <w:rFonts w:asciiTheme="majorHAnsi" w:eastAsia="Times New Roman" w:hAnsiTheme="majorHAnsi" w:cstheme="majorBidi"/>
                <w:lang w:val="en-AU" w:eastAsia="en-AU"/>
              </w:rPr>
              <w:t>BSBLDR414 - Lead team effectiveness</w:t>
            </w:r>
          </w:p>
        </w:tc>
        <w:tc>
          <w:tcPr>
            <w:tcW w:w="1455" w:type="dxa"/>
          </w:tcPr>
          <w:p w14:paraId="2D968F54" w14:textId="77777777" w:rsidR="000B526F" w:rsidRPr="006D4968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5A4899">
              <w:rPr>
                <w:rFonts w:asciiTheme="majorHAnsi" w:eastAsia="Times New Roman" w:hAnsiTheme="majorHAnsi" w:cstheme="majorHAnsi"/>
                <w:lang w:val="en-AU" w:eastAsia="en-AU"/>
              </w:rPr>
              <w:t xml:space="preserve">S1 1-6 </w:t>
            </w:r>
          </w:p>
        </w:tc>
        <w:tc>
          <w:tcPr>
            <w:tcW w:w="1432" w:type="dxa"/>
            <w:noWrap/>
          </w:tcPr>
          <w:p w14:paraId="0405677B" w14:textId="77777777" w:rsidR="000B526F" w:rsidRPr="004E539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03/02/2027</w:t>
            </w:r>
          </w:p>
          <w:p w14:paraId="5E5F849E" w14:textId="77777777" w:rsidR="000B526F" w:rsidRPr="004E539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10/03/2027</w:t>
            </w:r>
          </w:p>
        </w:tc>
        <w:tc>
          <w:tcPr>
            <w:tcW w:w="1752" w:type="dxa"/>
          </w:tcPr>
          <w:p w14:paraId="116F7E50" w14:textId="77777777" w:rsidR="000B526F" w:rsidRPr="528A16F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005A4899">
              <w:rPr>
                <w:rFonts w:asciiTheme="majorHAnsi" w:eastAsia="Times New Roman" w:hAnsiTheme="majorHAnsi" w:cstheme="majorBidi"/>
                <w:lang w:val="en-AU" w:eastAsia="en-AU"/>
              </w:rPr>
              <w:t>Graham Barber</w:t>
            </w:r>
          </w:p>
        </w:tc>
      </w:tr>
      <w:tr w:rsidR="000B526F" w:rsidRPr="528A16F5" w14:paraId="6575F942" w14:textId="77777777" w:rsidTr="0041212F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Merge/>
            <w:noWrap/>
          </w:tcPr>
          <w:p w14:paraId="21224E4A" w14:textId="77777777" w:rsidR="000B526F" w:rsidRPr="220E2040" w:rsidRDefault="000B526F" w:rsidP="0041212F">
            <w:pPr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2302" w:type="dxa"/>
          </w:tcPr>
          <w:p w14:paraId="3C222441" w14:textId="77777777" w:rsidR="000B526F" w:rsidRPr="528A16F5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61056">
              <w:rPr>
                <w:rFonts w:asciiTheme="majorHAnsi" w:eastAsia="Times New Roman" w:hAnsiTheme="majorHAnsi" w:cstheme="majorBidi"/>
                <w:lang w:val="en-AU" w:eastAsia="en-AU"/>
              </w:rPr>
              <w:t>9:00am-12:00pm</w:t>
            </w:r>
          </w:p>
        </w:tc>
        <w:tc>
          <w:tcPr>
            <w:tcW w:w="5957" w:type="dxa"/>
            <w:noWrap/>
          </w:tcPr>
          <w:p w14:paraId="04D5B45F" w14:textId="77777777" w:rsidR="000B526F" w:rsidRPr="6999F102" w:rsidRDefault="000B526F" w:rsidP="00412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EFD4CA1">
              <w:rPr>
                <w:rFonts w:asciiTheme="majorHAnsi" w:eastAsia="Times New Roman" w:hAnsiTheme="majorHAnsi" w:cstheme="majorBidi"/>
                <w:lang w:val="en-AU" w:eastAsia="en-AU"/>
              </w:rPr>
              <w:t>TAEDEL301 – Provide work skill instruction</w:t>
            </w:r>
          </w:p>
        </w:tc>
        <w:tc>
          <w:tcPr>
            <w:tcW w:w="1455" w:type="dxa"/>
          </w:tcPr>
          <w:p w14:paraId="1575636D" w14:textId="77777777" w:rsidR="000B526F" w:rsidRPr="006D4968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5A4899">
              <w:rPr>
                <w:rFonts w:asciiTheme="majorHAnsi" w:eastAsia="Times New Roman" w:hAnsiTheme="majorHAnsi" w:cstheme="majorBidi"/>
                <w:lang w:val="en-AU" w:eastAsia="en-AU"/>
              </w:rPr>
              <w:t>S1 7-12</w:t>
            </w:r>
          </w:p>
        </w:tc>
        <w:tc>
          <w:tcPr>
            <w:tcW w:w="1432" w:type="dxa"/>
            <w:noWrap/>
          </w:tcPr>
          <w:p w14:paraId="537407F1" w14:textId="77777777" w:rsidR="000B526F" w:rsidRPr="004E5395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17/03/2027</w:t>
            </w:r>
          </w:p>
          <w:p w14:paraId="25617CFF" w14:textId="77777777" w:rsidR="000B526F" w:rsidRPr="004E5395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05/05/2027</w:t>
            </w:r>
          </w:p>
        </w:tc>
        <w:tc>
          <w:tcPr>
            <w:tcW w:w="1752" w:type="dxa"/>
          </w:tcPr>
          <w:p w14:paraId="28051150" w14:textId="77777777" w:rsidR="000B526F" w:rsidRPr="528A16F5" w:rsidRDefault="000B526F" w:rsidP="0041212F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EFD4CA1">
              <w:rPr>
                <w:rFonts w:asciiTheme="majorHAnsi" w:eastAsia="Times New Roman" w:hAnsiTheme="majorHAnsi" w:cstheme="majorBidi"/>
                <w:lang w:val="en-AU" w:eastAsia="en-AU"/>
              </w:rPr>
              <w:t>Graham Barber</w:t>
            </w:r>
          </w:p>
        </w:tc>
      </w:tr>
      <w:tr w:rsidR="000B526F" w:rsidRPr="528A16F5" w14:paraId="69BBEC50" w14:textId="77777777" w:rsidTr="00412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Merge/>
            <w:noWrap/>
          </w:tcPr>
          <w:p w14:paraId="79E858F3" w14:textId="77777777" w:rsidR="000B526F" w:rsidRPr="220E2040" w:rsidRDefault="000B526F" w:rsidP="0041212F">
            <w:pPr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2302" w:type="dxa"/>
          </w:tcPr>
          <w:p w14:paraId="61A96BC5" w14:textId="77777777" w:rsidR="000B526F" w:rsidRPr="528A16F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161056">
              <w:rPr>
                <w:rFonts w:asciiTheme="majorHAnsi" w:eastAsia="Times New Roman" w:hAnsiTheme="majorHAnsi" w:cstheme="majorBidi"/>
                <w:lang w:val="en-AU" w:eastAsia="en-AU"/>
              </w:rPr>
              <w:t>9:00am-12:00pm</w:t>
            </w:r>
          </w:p>
        </w:tc>
        <w:tc>
          <w:tcPr>
            <w:tcW w:w="5957" w:type="dxa"/>
            <w:noWrap/>
          </w:tcPr>
          <w:p w14:paraId="3B984A65" w14:textId="77777777" w:rsidR="000B526F" w:rsidRPr="6999F102" w:rsidRDefault="000B526F" w:rsidP="004121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EFD4CA1">
              <w:rPr>
                <w:rFonts w:asciiTheme="majorHAnsi" w:eastAsia="Times New Roman" w:hAnsiTheme="majorHAnsi" w:cstheme="majorBidi"/>
                <w:lang w:val="en-AU" w:eastAsia="en-AU"/>
              </w:rPr>
              <w:t xml:space="preserve">BSBINS503 - Monitor compliance with copyright and licence requirements </w:t>
            </w:r>
          </w:p>
        </w:tc>
        <w:tc>
          <w:tcPr>
            <w:tcW w:w="1455" w:type="dxa"/>
          </w:tcPr>
          <w:p w14:paraId="5C6AD8C2" w14:textId="77777777" w:rsidR="000B526F" w:rsidRPr="006D4968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5A4899">
              <w:rPr>
                <w:rFonts w:asciiTheme="majorHAnsi" w:eastAsia="Times New Roman" w:hAnsiTheme="majorHAnsi" w:cstheme="majorBidi"/>
                <w:lang w:val="en-AU" w:eastAsia="en-AU"/>
              </w:rPr>
              <w:t>S1 13-18</w:t>
            </w:r>
          </w:p>
        </w:tc>
        <w:tc>
          <w:tcPr>
            <w:tcW w:w="1432" w:type="dxa"/>
            <w:noWrap/>
          </w:tcPr>
          <w:p w14:paraId="0A0A830A" w14:textId="77777777" w:rsidR="000B526F" w:rsidRPr="004E539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12/05/2027</w:t>
            </w:r>
          </w:p>
          <w:p w14:paraId="5051D413" w14:textId="77777777" w:rsidR="000B526F" w:rsidRPr="004E539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16/06/2027</w:t>
            </w:r>
          </w:p>
        </w:tc>
        <w:tc>
          <w:tcPr>
            <w:tcW w:w="1752" w:type="dxa"/>
          </w:tcPr>
          <w:p w14:paraId="6E41B4A4" w14:textId="77777777" w:rsidR="000B526F" w:rsidRPr="528A16F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005A4899">
              <w:t>Graham Barber</w:t>
            </w:r>
          </w:p>
        </w:tc>
      </w:tr>
      <w:tr w:rsidR="000B526F" w:rsidRPr="528A16F5" w14:paraId="785FEB18" w14:textId="77777777" w:rsidTr="0041212F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Merge/>
            <w:noWrap/>
          </w:tcPr>
          <w:p w14:paraId="6965B943" w14:textId="77777777" w:rsidR="000B526F" w:rsidRPr="220E2040" w:rsidRDefault="000B526F" w:rsidP="0041212F">
            <w:pPr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2302" w:type="dxa"/>
          </w:tcPr>
          <w:p w14:paraId="7E81375F" w14:textId="77777777" w:rsidR="000B526F" w:rsidRPr="528A16F5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DE2721">
              <w:rPr>
                <w:rFonts w:asciiTheme="majorHAnsi" w:eastAsia="Times New Roman" w:hAnsiTheme="majorHAnsi" w:cstheme="majorBidi"/>
                <w:lang w:val="en-AU" w:eastAsia="en-AU"/>
              </w:rPr>
              <w:t>12:30pm-3:30pm</w:t>
            </w:r>
          </w:p>
        </w:tc>
        <w:tc>
          <w:tcPr>
            <w:tcW w:w="5957" w:type="dxa"/>
            <w:noWrap/>
          </w:tcPr>
          <w:p w14:paraId="3E363744" w14:textId="77777777" w:rsidR="000B526F" w:rsidRPr="005A4899" w:rsidRDefault="000B526F" w:rsidP="00412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EFD4CA1">
              <w:rPr>
                <w:rFonts w:asciiTheme="majorHAnsi" w:eastAsia="Times New Roman" w:hAnsiTheme="majorHAnsi" w:cstheme="majorBidi"/>
                <w:lang w:val="en-AU" w:eastAsia="en-AU"/>
              </w:rPr>
              <w:t>BSBINS604 - Contribute to collection management</w:t>
            </w:r>
          </w:p>
          <w:p w14:paraId="40F2FA01" w14:textId="77777777" w:rsidR="000B526F" w:rsidRPr="6999F102" w:rsidRDefault="000B526F" w:rsidP="00412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1455" w:type="dxa"/>
          </w:tcPr>
          <w:p w14:paraId="446DCB16" w14:textId="77777777" w:rsidR="000B526F" w:rsidRPr="006D4968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5A4899">
              <w:rPr>
                <w:rFonts w:asciiTheme="majorHAnsi" w:eastAsia="Times New Roman" w:hAnsiTheme="majorHAnsi" w:cstheme="majorHAnsi"/>
                <w:lang w:val="en-AU" w:eastAsia="en-AU"/>
              </w:rPr>
              <w:t>S1 1-9</w:t>
            </w:r>
          </w:p>
        </w:tc>
        <w:tc>
          <w:tcPr>
            <w:tcW w:w="1432" w:type="dxa"/>
            <w:noWrap/>
          </w:tcPr>
          <w:p w14:paraId="4314D2D9" w14:textId="77777777" w:rsidR="000B526F" w:rsidRPr="004E5395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03/02/2027</w:t>
            </w:r>
          </w:p>
          <w:p w14:paraId="10E9B018" w14:textId="77777777" w:rsidR="000B526F" w:rsidRPr="004E5395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29/03/2027</w:t>
            </w:r>
          </w:p>
        </w:tc>
        <w:tc>
          <w:tcPr>
            <w:tcW w:w="1752" w:type="dxa"/>
          </w:tcPr>
          <w:p w14:paraId="7015335A" w14:textId="77777777" w:rsidR="000B526F" w:rsidRPr="528A16F5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005A4899">
              <w:rPr>
                <w:rFonts w:asciiTheme="majorHAnsi" w:eastAsia="Times New Roman" w:hAnsiTheme="majorHAnsi" w:cstheme="majorBidi"/>
                <w:lang w:val="en-AU" w:eastAsia="en-AU"/>
              </w:rPr>
              <w:t>Narelle Bell</w:t>
            </w:r>
          </w:p>
        </w:tc>
      </w:tr>
      <w:tr w:rsidR="000B526F" w:rsidRPr="528A16F5" w14:paraId="58F13959" w14:textId="77777777" w:rsidTr="00412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Merge/>
            <w:noWrap/>
          </w:tcPr>
          <w:p w14:paraId="12CAEB09" w14:textId="77777777" w:rsidR="000B526F" w:rsidRPr="220E2040" w:rsidRDefault="000B526F" w:rsidP="0041212F">
            <w:pPr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2302" w:type="dxa"/>
          </w:tcPr>
          <w:p w14:paraId="0DA780BB" w14:textId="77777777" w:rsidR="000B526F" w:rsidRPr="528A16F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DE2721">
              <w:rPr>
                <w:rFonts w:asciiTheme="majorHAnsi" w:eastAsia="Times New Roman" w:hAnsiTheme="majorHAnsi" w:cstheme="majorBidi"/>
                <w:lang w:val="en-AU" w:eastAsia="en-AU"/>
              </w:rPr>
              <w:t>12:30pm-3:30pm</w:t>
            </w:r>
          </w:p>
        </w:tc>
        <w:tc>
          <w:tcPr>
            <w:tcW w:w="5957" w:type="dxa"/>
            <w:noWrap/>
          </w:tcPr>
          <w:p w14:paraId="6E022BD8" w14:textId="77777777" w:rsidR="000B526F" w:rsidRPr="6999F102" w:rsidRDefault="000B526F" w:rsidP="004121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5EFD4CA1">
              <w:rPr>
                <w:rFonts w:asciiTheme="majorHAnsi" w:eastAsia="Times New Roman" w:hAnsiTheme="majorHAnsi" w:cstheme="majorBidi"/>
                <w:lang w:val="en-AU" w:eastAsia="en-AU"/>
              </w:rPr>
              <w:t xml:space="preserve">BSBINS507 - Use advanced functions of integrated library management systems </w:t>
            </w:r>
          </w:p>
        </w:tc>
        <w:tc>
          <w:tcPr>
            <w:tcW w:w="1455" w:type="dxa"/>
          </w:tcPr>
          <w:p w14:paraId="6458FA39" w14:textId="77777777" w:rsidR="000B526F" w:rsidRPr="006D4968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5A4899">
              <w:rPr>
                <w:rFonts w:asciiTheme="majorHAnsi" w:eastAsia="Times New Roman" w:hAnsiTheme="majorHAnsi" w:cstheme="majorHAnsi"/>
                <w:lang w:val="en-AU" w:eastAsia="en-AU"/>
              </w:rPr>
              <w:t>S1 10-18</w:t>
            </w:r>
          </w:p>
        </w:tc>
        <w:tc>
          <w:tcPr>
            <w:tcW w:w="1432" w:type="dxa"/>
            <w:noWrap/>
          </w:tcPr>
          <w:p w14:paraId="4484472E" w14:textId="77777777" w:rsidR="000B526F" w:rsidRPr="004E539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07/04/2027</w:t>
            </w:r>
          </w:p>
          <w:p w14:paraId="21AB8DD3" w14:textId="77777777" w:rsidR="000B526F" w:rsidRPr="004E539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16/06/2027</w:t>
            </w:r>
          </w:p>
        </w:tc>
        <w:tc>
          <w:tcPr>
            <w:tcW w:w="1752" w:type="dxa"/>
          </w:tcPr>
          <w:p w14:paraId="4D6C9086" w14:textId="77777777" w:rsidR="000B526F" w:rsidRPr="528A16F5" w:rsidRDefault="000B526F" w:rsidP="00412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005A4899">
              <w:rPr>
                <w:rFonts w:asciiTheme="majorHAnsi" w:eastAsia="Times New Roman" w:hAnsiTheme="majorHAnsi" w:cstheme="majorBidi"/>
                <w:lang w:val="en-AU" w:eastAsia="en-AU"/>
              </w:rPr>
              <w:t>Narelle Bell</w:t>
            </w:r>
          </w:p>
        </w:tc>
      </w:tr>
      <w:tr w:rsidR="000B526F" w:rsidRPr="528A16F5" w14:paraId="6C83658D" w14:textId="77777777" w:rsidTr="0041212F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Merge/>
            <w:noWrap/>
          </w:tcPr>
          <w:p w14:paraId="3931EEEA" w14:textId="77777777" w:rsidR="000B526F" w:rsidRPr="220E2040" w:rsidRDefault="000B526F" w:rsidP="0041212F">
            <w:pPr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2302" w:type="dxa"/>
          </w:tcPr>
          <w:p w14:paraId="4BA749D8" w14:textId="77777777" w:rsidR="000B526F" w:rsidRPr="528A16F5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lang w:val="en-AU" w:eastAsia="en-AU"/>
              </w:rPr>
              <w:t>3:30pm – 5:00pm</w:t>
            </w:r>
          </w:p>
        </w:tc>
        <w:tc>
          <w:tcPr>
            <w:tcW w:w="5957" w:type="dxa"/>
            <w:noWrap/>
          </w:tcPr>
          <w:p w14:paraId="6BC8BE34" w14:textId="77777777" w:rsidR="000B526F" w:rsidRDefault="000B526F" w:rsidP="00412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Fonts w:asciiTheme="majorHAnsi" w:eastAsia="Times New Roman" w:hAnsiTheme="majorHAnsi" w:cstheme="majorBidi"/>
                <w:lang w:val="en-AU" w:eastAsia="en-AU"/>
              </w:rPr>
              <w:t>Tutorial Time Combined with C4 group</w:t>
            </w:r>
          </w:p>
          <w:p w14:paraId="0F35CFD3" w14:textId="77777777" w:rsidR="000B526F" w:rsidRPr="6999F102" w:rsidRDefault="000B526F" w:rsidP="00412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1455" w:type="dxa"/>
          </w:tcPr>
          <w:p w14:paraId="1E7279BE" w14:textId="77777777" w:rsidR="000B526F" w:rsidRPr="006D4968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3C88A264">
              <w:rPr>
                <w:rFonts w:asciiTheme="majorHAnsi" w:eastAsia="Times New Roman" w:hAnsiTheme="majorHAnsi" w:cstheme="majorBidi"/>
                <w:lang w:val="en-AU" w:eastAsia="en-AU"/>
              </w:rPr>
              <w:t>S</w:t>
            </w:r>
            <w:r>
              <w:rPr>
                <w:rFonts w:asciiTheme="majorHAnsi" w:eastAsia="Times New Roman" w:hAnsiTheme="majorHAnsi" w:cstheme="majorBidi"/>
                <w:lang w:val="en-AU" w:eastAsia="en-AU"/>
              </w:rPr>
              <w:t>1 1-18</w:t>
            </w:r>
          </w:p>
        </w:tc>
        <w:tc>
          <w:tcPr>
            <w:tcW w:w="1432" w:type="dxa"/>
            <w:noWrap/>
          </w:tcPr>
          <w:p w14:paraId="28B52852" w14:textId="77777777" w:rsidR="000B526F" w:rsidRPr="004E5395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03/02/2027</w:t>
            </w:r>
          </w:p>
          <w:p w14:paraId="48D89167" w14:textId="77777777" w:rsidR="000B526F" w:rsidRPr="004E5395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3C2AF250">
              <w:rPr>
                <w:rFonts w:ascii="Calibri" w:hAnsi="Calibri" w:cs="Calibri"/>
                <w:color w:val="000000" w:themeColor="text1"/>
              </w:rPr>
              <w:t>16/06/2027</w:t>
            </w:r>
          </w:p>
        </w:tc>
        <w:tc>
          <w:tcPr>
            <w:tcW w:w="1752" w:type="dxa"/>
          </w:tcPr>
          <w:p w14:paraId="374EFE6D" w14:textId="77777777" w:rsidR="000B526F" w:rsidRPr="528A16F5" w:rsidRDefault="000B526F" w:rsidP="004121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 xml:space="preserve">Graham </w:t>
            </w:r>
            <w:r w:rsidRPr="005A4899">
              <w:t>Barber</w:t>
            </w:r>
          </w:p>
        </w:tc>
      </w:tr>
    </w:tbl>
    <w:p w14:paraId="07DBB6C8" w14:textId="77777777" w:rsidR="000B526F" w:rsidRDefault="000B526F" w:rsidP="000B526F">
      <w:pPr>
        <w:pStyle w:val="Bullet"/>
        <w:numPr>
          <w:ilvl w:val="0"/>
          <w:numId w:val="0"/>
        </w:numPr>
        <w:ind w:left="567" w:hanging="567"/>
        <w:rPr>
          <w:rFonts w:asciiTheme="majorHAnsi" w:hAnsiTheme="majorHAnsi"/>
          <w:szCs w:val="22"/>
        </w:rPr>
      </w:pPr>
    </w:p>
    <w:p w14:paraId="033FFE7F" w14:textId="47DA8543" w:rsidR="007B6766" w:rsidRDefault="007B6766" w:rsidP="00B7087D">
      <w:pPr>
        <w:pStyle w:val="Bullet"/>
        <w:numPr>
          <w:ilvl w:val="0"/>
          <w:numId w:val="0"/>
        </w:numPr>
        <w:ind w:left="567" w:hanging="567"/>
        <w:rPr>
          <w:rFonts w:asciiTheme="majorHAnsi" w:hAnsiTheme="majorHAnsi"/>
          <w:szCs w:val="22"/>
        </w:rPr>
      </w:pPr>
    </w:p>
    <w:sectPr w:rsidR="007B6766" w:rsidSect="00FA5D02">
      <w:headerReference w:type="default" r:id="rId11"/>
      <w:footerReference w:type="default" r:id="rId12"/>
      <w:pgSz w:w="16840" w:h="11900" w:orient="landscape"/>
      <w:pgMar w:top="1701" w:right="851" w:bottom="284" w:left="851" w:header="567" w:footer="488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1F315" w14:textId="77777777" w:rsidR="00C925D3" w:rsidRDefault="00C925D3" w:rsidP="00C359B1">
      <w:pPr>
        <w:spacing w:after="0" w:line="240" w:lineRule="auto"/>
      </w:pPr>
      <w:r>
        <w:separator/>
      </w:r>
    </w:p>
  </w:endnote>
  <w:endnote w:type="continuationSeparator" w:id="0">
    <w:p w14:paraId="0FB59479" w14:textId="77777777" w:rsidR="00C925D3" w:rsidRDefault="00C925D3" w:rsidP="00C359B1">
      <w:pPr>
        <w:spacing w:after="0" w:line="240" w:lineRule="auto"/>
      </w:pPr>
      <w:r>
        <w:continuationSeparator/>
      </w:r>
    </w:p>
  </w:endnote>
  <w:endnote w:type="continuationNotice" w:id="1">
    <w:p w14:paraId="576558C6" w14:textId="77777777" w:rsidR="00C925D3" w:rsidRDefault="00C925D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5045"/>
      <w:gridCol w:w="5045"/>
      <w:gridCol w:w="5045"/>
    </w:tblGrid>
    <w:tr w:rsidR="746F5968" w14:paraId="742B1736" w14:textId="77777777" w:rsidTr="746F5968">
      <w:trPr>
        <w:trHeight w:val="300"/>
      </w:trPr>
      <w:tc>
        <w:tcPr>
          <w:tcW w:w="5045" w:type="dxa"/>
        </w:tcPr>
        <w:p w14:paraId="665175EA" w14:textId="45D95A61" w:rsidR="746F5968" w:rsidRDefault="746F5968" w:rsidP="746F5968">
          <w:pPr>
            <w:pStyle w:val="Header"/>
            <w:ind w:left="-115"/>
          </w:pPr>
        </w:p>
      </w:tc>
      <w:tc>
        <w:tcPr>
          <w:tcW w:w="5045" w:type="dxa"/>
        </w:tcPr>
        <w:p w14:paraId="6605DA3D" w14:textId="69A7A921" w:rsidR="746F5968" w:rsidRDefault="746F5968" w:rsidP="746F5968">
          <w:pPr>
            <w:pStyle w:val="Header"/>
            <w:jc w:val="center"/>
          </w:pPr>
        </w:p>
      </w:tc>
      <w:tc>
        <w:tcPr>
          <w:tcW w:w="5045" w:type="dxa"/>
        </w:tcPr>
        <w:p w14:paraId="40D2313D" w14:textId="43CFBF6B" w:rsidR="746F5968" w:rsidRDefault="746F5968" w:rsidP="746F5968">
          <w:pPr>
            <w:pStyle w:val="Header"/>
            <w:ind w:right="-115"/>
            <w:jc w:val="right"/>
          </w:pPr>
        </w:p>
      </w:tc>
    </w:tr>
  </w:tbl>
  <w:p w14:paraId="5BB11858" w14:textId="46EA2103" w:rsidR="746F5968" w:rsidRDefault="746F5968" w:rsidP="746F59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77E2D" w14:textId="77777777" w:rsidR="00C925D3" w:rsidRDefault="00C925D3" w:rsidP="00C359B1">
      <w:pPr>
        <w:spacing w:after="0" w:line="240" w:lineRule="auto"/>
      </w:pPr>
      <w:r>
        <w:separator/>
      </w:r>
    </w:p>
  </w:footnote>
  <w:footnote w:type="continuationSeparator" w:id="0">
    <w:p w14:paraId="26178FB5" w14:textId="77777777" w:rsidR="00C925D3" w:rsidRDefault="00C925D3" w:rsidP="00C359B1">
      <w:pPr>
        <w:spacing w:after="0" w:line="240" w:lineRule="auto"/>
      </w:pPr>
      <w:r>
        <w:continuationSeparator/>
      </w:r>
    </w:p>
  </w:footnote>
  <w:footnote w:type="continuationNotice" w:id="1">
    <w:p w14:paraId="62A09832" w14:textId="77777777" w:rsidR="00C925D3" w:rsidRDefault="00C925D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A9B3C" w14:textId="72E3B782" w:rsidR="000263E2" w:rsidRPr="000263E2" w:rsidRDefault="007D0A5F" w:rsidP="746F5968">
    <w:pPr>
      <w:rPr>
        <w:rFonts w:cs="Arial"/>
        <w:b/>
        <w:bCs/>
        <w:sz w:val="32"/>
        <w:szCs w:val="32"/>
      </w:rPr>
    </w:pPr>
    <w:r w:rsidRPr="007C7D71">
      <w:rPr>
        <w:rStyle w:val="Heading2Char"/>
        <w:noProof/>
        <w:lang w:val="en-AU" w:eastAsia="en-AU"/>
      </w:rPr>
      <w:drawing>
        <wp:anchor distT="0" distB="0" distL="114300" distR="114300" simplePos="0" relativeHeight="251658240" behindDoc="0" locked="0" layoutInCell="1" allowOverlap="1" wp14:anchorId="6B085CCF" wp14:editId="29B25CE1">
          <wp:simplePos x="0" y="0"/>
          <wp:positionH relativeFrom="column">
            <wp:posOffset>7887999</wp:posOffset>
          </wp:positionH>
          <wp:positionV relativeFrom="topMargin">
            <wp:posOffset>103367</wp:posOffset>
          </wp:positionV>
          <wp:extent cx="1781092" cy="912057"/>
          <wp:effectExtent l="0" t="0" r="0" b="0"/>
          <wp:wrapNone/>
          <wp:docPr id="3" name="Picture 3" descr="Shared:  ONE TAFE:Logo-TAFE NSW:TAFE NSW_Logo_Without-Waratah:jpg:TAFENSW_logo_without-waratah_BLAC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hared:  ONE TAFE:Logo-TAFE NSW:TAFE NSW_Logo_Without-Waratah:jpg:TAFENSW_logo_without-waratah_BLACK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1369" cy="9173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746F5968">
      <w:rPr>
        <w:rStyle w:val="Heading2Char"/>
      </w:rPr>
      <w:t>BSB50520 - Diploma</w:t>
    </w:r>
    <w:r w:rsidR="746F5968" w:rsidRPr="007C7D71">
      <w:rPr>
        <w:rStyle w:val="Heading2Char"/>
      </w:rPr>
      <w:t xml:space="preserve"> in </w:t>
    </w:r>
    <w:r w:rsidR="746F5968">
      <w:rPr>
        <w:rStyle w:val="Heading2Char"/>
      </w:rPr>
      <w:t>Library and Information Services</w:t>
    </w:r>
    <w:r w:rsidR="003B3BD2">
      <w:rPr>
        <w:rStyle w:val="Heading2Char"/>
      </w:rPr>
      <w:br/>
    </w:r>
    <w:r w:rsidR="746F5968">
      <w:t>Location:  Virtua1</w:t>
    </w:r>
    <w:r w:rsidR="754570A8">
      <w:tab/>
    </w:r>
    <w:r w:rsidR="746F5968">
      <w:t xml:space="preserve">2026 </w:t>
    </w:r>
    <w:r w:rsidR="754570A8">
      <w:tab/>
    </w:r>
    <w:r w:rsidR="746F5968">
      <w:t>Duration:  72 weeks VOCC   Evening Class</w:t>
    </w:r>
  </w:p>
  <w:p w14:paraId="491E4E56" w14:textId="2950C737" w:rsidR="000263E2" w:rsidRPr="000263E2" w:rsidRDefault="746F5968" w:rsidP="746F5968">
    <w:pPr>
      <w:spacing w:after="0" w:line="240" w:lineRule="auto"/>
      <w:rPr>
        <w:rFonts w:ascii="Cambria" w:eastAsia="Cambria" w:hAnsi="Cambria" w:cs="Cambria"/>
        <w:color w:val="000000" w:themeColor="text1"/>
      </w:rPr>
    </w:pPr>
    <w:r w:rsidRPr="746F5968">
      <w:rPr>
        <w:rFonts w:ascii="Cambria" w:eastAsia="Cambria" w:hAnsi="Cambria" w:cs="Cambria"/>
        <w:color w:val="000000" w:themeColor="text1"/>
      </w:rPr>
      <w:t>Holidays Semester 2 – 28/09/2026 until 11/10/2026</w:t>
    </w:r>
  </w:p>
  <w:p w14:paraId="640F9AB4" w14:textId="04565C4C" w:rsidR="00E47FE8" w:rsidRDefault="00E47FE8" w:rsidP="2E3DE973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846BD"/>
    <w:multiLevelType w:val="hybridMultilevel"/>
    <w:tmpl w:val="27A4442A"/>
    <w:lvl w:ilvl="0" w:tplc="084E1AC4">
      <w:start w:val="13"/>
      <w:numFmt w:val="bullet"/>
      <w:lvlText w:val="-"/>
      <w:lvlJc w:val="left"/>
      <w:pPr>
        <w:ind w:left="41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" w15:restartNumberingAfterBreak="0">
    <w:nsid w:val="1A492264"/>
    <w:multiLevelType w:val="multilevel"/>
    <w:tmpl w:val="A3626FDA"/>
    <w:lvl w:ilvl="0">
      <w:start w:val="1"/>
      <w:numFmt w:val="bullet"/>
      <w:pStyle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56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533FD"/>
    <w:multiLevelType w:val="hybridMultilevel"/>
    <w:tmpl w:val="5E7651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F77D75"/>
    <w:multiLevelType w:val="hybridMultilevel"/>
    <w:tmpl w:val="6FCA15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90828">
    <w:abstractNumId w:val="1"/>
  </w:num>
  <w:num w:numId="2" w16cid:durableId="1755467511">
    <w:abstractNumId w:val="0"/>
  </w:num>
  <w:num w:numId="3" w16cid:durableId="1793984813">
    <w:abstractNumId w:val="3"/>
  </w:num>
  <w:num w:numId="4" w16cid:durableId="542988027">
    <w:abstractNumId w:val="1"/>
  </w:num>
  <w:num w:numId="5" w16cid:durableId="1730692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attachedTemplate r:id="rId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4E9"/>
    <w:rsid w:val="00000C37"/>
    <w:rsid w:val="00002A7B"/>
    <w:rsid w:val="00002D9E"/>
    <w:rsid w:val="00002E26"/>
    <w:rsid w:val="00010355"/>
    <w:rsid w:val="00013188"/>
    <w:rsid w:val="00015F0C"/>
    <w:rsid w:val="000204FE"/>
    <w:rsid w:val="00021A38"/>
    <w:rsid w:val="000231B9"/>
    <w:rsid w:val="00024D60"/>
    <w:rsid w:val="000263E2"/>
    <w:rsid w:val="000301E6"/>
    <w:rsid w:val="0003537A"/>
    <w:rsid w:val="00035587"/>
    <w:rsid w:val="00037E7A"/>
    <w:rsid w:val="000423B7"/>
    <w:rsid w:val="000431D9"/>
    <w:rsid w:val="00047804"/>
    <w:rsid w:val="00047E36"/>
    <w:rsid w:val="00051BB0"/>
    <w:rsid w:val="0005297E"/>
    <w:rsid w:val="00057716"/>
    <w:rsid w:val="00061679"/>
    <w:rsid w:val="00061CC6"/>
    <w:rsid w:val="00062854"/>
    <w:rsid w:val="000645E8"/>
    <w:rsid w:val="00065AAD"/>
    <w:rsid w:val="00067F8D"/>
    <w:rsid w:val="0007225D"/>
    <w:rsid w:val="000779AE"/>
    <w:rsid w:val="00096F56"/>
    <w:rsid w:val="000A5B8A"/>
    <w:rsid w:val="000A6EE3"/>
    <w:rsid w:val="000B1FD3"/>
    <w:rsid w:val="000B526F"/>
    <w:rsid w:val="000B5CA0"/>
    <w:rsid w:val="000B67F9"/>
    <w:rsid w:val="000B77FF"/>
    <w:rsid w:val="000C0B48"/>
    <w:rsid w:val="000C0FD1"/>
    <w:rsid w:val="000C1886"/>
    <w:rsid w:val="000C31AD"/>
    <w:rsid w:val="000C3BEB"/>
    <w:rsid w:val="000C5E90"/>
    <w:rsid w:val="000C5EE7"/>
    <w:rsid w:val="000D220F"/>
    <w:rsid w:val="000D2BB6"/>
    <w:rsid w:val="000D4287"/>
    <w:rsid w:val="000D4590"/>
    <w:rsid w:val="000D78C4"/>
    <w:rsid w:val="000E17BC"/>
    <w:rsid w:val="000E3CAB"/>
    <w:rsid w:val="000E599F"/>
    <w:rsid w:val="000E64FA"/>
    <w:rsid w:val="000F6089"/>
    <w:rsid w:val="00100801"/>
    <w:rsid w:val="00101402"/>
    <w:rsid w:val="00101ECE"/>
    <w:rsid w:val="00101F90"/>
    <w:rsid w:val="001041AF"/>
    <w:rsid w:val="00110345"/>
    <w:rsid w:val="00112153"/>
    <w:rsid w:val="00121D8C"/>
    <w:rsid w:val="001227F3"/>
    <w:rsid w:val="0012318B"/>
    <w:rsid w:val="001334DC"/>
    <w:rsid w:val="00134161"/>
    <w:rsid w:val="00135372"/>
    <w:rsid w:val="00136000"/>
    <w:rsid w:val="001360A8"/>
    <w:rsid w:val="00140122"/>
    <w:rsid w:val="001459A3"/>
    <w:rsid w:val="00146AA4"/>
    <w:rsid w:val="00147F58"/>
    <w:rsid w:val="00150BCC"/>
    <w:rsid w:val="00154527"/>
    <w:rsid w:val="00155CEF"/>
    <w:rsid w:val="0015775C"/>
    <w:rsid w:val="00165BE0"/>
    <w:rsid w:val="001667E9"/>
    <w:rsid w:val="001739C1"/>
    <w:rsid w:val="00173F93"/>
    <w:rsid w:val="001766EB"/>
    <w:rsid w:val="00176A74"/>
    <w:rsid w:val="00184514"/>
    <w:rsid w:val="00187A23"/>
    <w:rsid w:val="00190B29"/>
    <w:rsid w:val="001923F9"/>
    <w:rsid w:val="001939C4"/>
    <w:rsid w:val="001946B2"/>
    <w:rsid w:val="00194C95"/>
    <w:rsid w:val="00195422"/>
    <w:rsid w:val="00196162"/>
    <w:rsid w:val="001A21F8"/>
    <w:rsid w:val="001A2DCE"/>
    <w:rsid w:val="001A4C1A"/>
    <w:rsid w:val="001A506E"/>
    <w:rsid w:val="001A665C"/>
    <w:rsid w:val="001A799B"/>
    <w:rsid w:val="001B0C64"/>
    <w:rsid w:val="001C5A82"/>
    <w:rsid w:val="001C5D0B"/>
    <w:rsid w:val="001C69EC"/>
    <w:rsid w:val="001E14BF"/>
    <w:rsid w:val="001E1FFC"/>
    <w:rsid w:val="001E2557"/>
    <w:rsid w:val="001E46D5"/>
    <w:rsid w:val="001F165F"/>
    <w:rsid w:val="001F1AFE"/>
    <w:rsid w:val="001F3AEA"/>
    <w:rsid w:val="001F4496"/>
    <w:rsid w:val="001F5D19"/>
    <w:rsid w:val="00205735"/>
    <w:rsid w:val="002062C6"/>
    <w:rsid w:val="00207AC0"/>
    <w:rsid w:val="002124D1"/>
    <w:rsid w:val="00212C7E"/>
    <w:rsid w:val="0021584B"/>
    <w:rsid w:val="00215982"/>
    <w:rsid w:val="002216DA"/>
    <w:rsid w:val="00227FB2"/>
    <w:rsid w:val="00230A78"/>
    <w:rsid w:val="00231342"/>
    <w:rsid w:val="00236019"/>
    <w:rsid w:val="00236024"/>
    <w:rsid w:val="0023638A"/>
    <w:rsid w:val="002408C8"/>
    <w:rsid w:val="00242184"/>
    <w:rsid w:val="002427F7"/>
    <w:rsid w:val="00242A3F"/>
    <w:rsid w:val="002434BD"/>
    <w:rsid w:val="00243815"/>
    <w:rsid w:val="00243950"/>
    <w:rsid w:val="00250D8A"/>
    <w:rsid w:val="0025383A"/>
    <w:rsid w:val="00254490"/>
    <w:rsid w:val="00255D12"/>
    <w:rsid w:val="00256B15"/>
    <w:rsid w:val="0025778A"/>
    <w:rsid w:val="00257BAF"/>
    <w:rsid w:val="00257E0A"/>
    <w:rsid w:val="00257FBC"/>
    <w:rsid w:val="002607D6"/>
    <w:rsid w:val="002661CE"/>
    <w:rsid w:val="00270359"/>
    <w:rsid w:val="00271CD9"/>
    <w:rsid w:val="00274359"/>
    <w:rsid w:val="0027759A"/>
    <w:rsid w:val="00283A22"/>
    <w:rsid w:val="0028411B"/>
    <w:rsid w:val="00293321"/>
    <w:rsid w:val="00294744"/>
    <w:rsid w:val="002954F6"/>
    <w:rsid w:val="002977BB"/>
    <w:rsid w:val="002A1318"/>
    <w:rsid w:val="002A3BD3"/>
    <w:rsid w:val="002A42B4"/>
    <w:rsid w:val="002B1888"/>
    <w:rsid w:val="002B2B5A"/>
    <w:rsid w:val="002B4BA2"/>
    <w:rsid w:val="002B71FD"/>
    <w:rsid w:val="002B76EB"/>
    <w:rsid w:val="002C0CF4"/>
    <w:rsid w:val="002C3DB3"/>
    <w:rsid w:val="002D3556"/>
    <w:rsid w:val="002D6169"/>
    <w:rsid w:val="002E1813"/>
    <w:rsid w:val="002E60DB"/>
    <w:rsid w:val="002F25FE"/>
    <w:rsid w:val="002F417A"/>
    <w:rsid w:val="002F669F"/>
    <w:rsid w:val="002F7C46"/>
    <w:rsid w:val="00300ACF"/>
    <w:rsid w:val="003018F1"/>
    <w:rsid w:val="00301C97"/>
    <w:rsid w:val="00302D22"/>
    <w:rsid w:val="00306CFD"/>
    <w:rsid w:val="00306FF9"/>
    <w:rsid w:val="00307690"/>
    <w:rsid w:val="00311A31"/>
    <w:rsid w:val="00312698"/>
    <w:rsid w:val="00321A6E"/>
    <w:rsid w:val="003238F1"/>
    <w:rsid w:val="00326E9E"/>
    <w:rsid w:val="00332ED9"/>
    <w:rsid w:val="00332F3B"/>
    <w:rsid w:val="00336429"/>
    <w:rsid w:val="00336B9C"/>
    <w:rsid w:val="00336F9D"/>
    <w:rsid w:val="003407F0"/>
    <w:rsid w:val="00341F83"/>
    <w:rsid w:val="00342CA9"/>
    <w:rsid w:val="003509C0"/>
    <w:rsid w:val="00350C96"/>
    <w:rsid w:val="00351B82"/>
    <w:rsid w:val="00354759"/>
    <w:rsid w:val="00354BBC"/>
    <w:rsid w:val="00355F3B"/>
    <w:rsid w:val="0035648F"/>
    <w:rsid w:val="00357117"/>
    <w:rsid w:val="0036211A"/>
    <w:rsid w:val="00362352"/>
    <w:rsid w:val="00367308"/>
    <w:rsid w:val="00367EA7"/>
    <w:rsid w:val="003704FA"/>
    <w:rsid w:val="0037188E"/>
    <w:rsid w:val="00372BC3"/>
    <w:rsid w:val="00374C69"/>
    <w:rsid w:val="0037531E"/>
    <w:rsid w:val="00380E61"/>
    <w:rsid w:val="003812CB"/>
    <w:rsid w:val="003819C6"/>
    <w:rsid w:val="00382A57"/>
    <w:rsid w:val="00384D73"/>
    <w:rsid w:val="00386738"/>
    <w:rsid w:val="00386C37"/>
    <w:rsid w:val="00390670"/>
    <w:rsid w:val="00391297"/>
    <w:rsid w:val="0039368C"/>
    <w:rsid w:val="00393C91"/>
    <w:rsid w:val="00394C89"/>
    <w:rsid w:val="003975AB"/>
    <w:rsid w:val="0039787D"/>
    <w:rsid w:val="003A2325"/>
    <w:rsid w:val="003A33F6"/>
    <w:rsid w:val="003A4517"/>
    <w:rsid w:val="003A7A4C"/>
    <w:rsid w:val="003A7B03"/>
    <w:rsid w:val="003B3BD2"/>
    <w:rsid w:val="003B553D"/>
    <w:rsid w:val="003B6C11"/>
    <w:rsid w:val="003C0DB6"/>
    <w:rsid w:val="003C5BDF"/>
    <w:rsid w:val="003C6A58"/>
    <w:rsid w:val="003C7A72"/>
    <w:rsid w:val="003D042B"/>
    <w:rsid w:val="003D169B"/>
    <w:rsid w:val="003D41B4"/>
    <w:rsid w:val="003E0219"/>
    <w:rsid w:val="003E29A3"/>
    <w:rsid w:val="003E7FE3"/>
    <w:rsid w:val="003F3E71"/>
    <w:rsid w:val="003F7270"/>
    <w:rsid w:val="00401159"/>
    <w:rsid w:val="0040302B"/>
    <w:rsid w:val="004037D4"/>
    <w:rsid w:val="004051F3"/>
    <w:rsid w:val="0041614B"/>
    <w:rsid w:val="004277AE"/>
    <w:rsid w:val="00427A17"/>
    <w:rsid w:val="00427AC7"/>
    <w:rsid w:val="004368B9"/>
    <w:rsid w:val="00441468"/>
    <w:rsid w:val="0044206B"/>
    <w:rsid w:val="00442966"/>
    <w:rsid w:val="00442E45"/>
    <w:rsid w:val="00445CE6"/>
    <w:rsid w:val="00445CF7"/>
    <w:rsid w:val="004549AB"/>
    <w:rsid w:val="00454D8A"/>
    <w:rsid w:val="00454DF8"/>
    <w:rsid w:val="004555EC"/>
    <w:rsid w:val="00456D5D"/>
    <w:rsid w:val="00464DD0"/>
    <w:rsid w:val="00465C13"/>
    <w:rsid w:val="00467281"/>
    <w:rsid w:val="00474587"/>
    <w:rsid w:val="00474AE2"/>
    <w:rsid w:val="00476067"/>
    <w:rsid w:val="004766CC"/>
    <w:rsid w:val="00477B62"/>
    <w:rsid w:val="0048155E"/>
    <w:rsid w:val="00482E7F"/>
    <w:rsid w:val="0048318C"/>
    <w:rsid w:val="00483DBA"/>
    <w:rsid w:val="004854C1"/>
    <w:rsid w:val="00491EC1"/>
    <w:rsid w:val="00493D52"/>
    <w:rsid w:val="004A119D"/>
    <w:rsid w:val="004A1D23"/>
    <w:rsid w:val="004A432F"/>
    <w:rsid w:val="004A5BD0"/>
    <w:rsid w:val="004A7015"/>
    <w:rsid w:val="004B0820"/>
    <w:rsid w:val="004B290B"/>
    <w:rsid w:val="004B5C65"/>
    <w:rsid w:val="004B7DF1"/>
    <w:rsid w:val="004C05E4"/>
    <w:rsid w:val="004C3708"/>
    <w:rsid w:val="004C462A"/>
    <w:rsid w:val="004C55F1"/>
    <w:rsid w:val="004C5C89"/>
    <w:rsid w:val="004C7261"/>
    <w:rsid w:val="004D0B3C"/>
    <w:rsid w:val="004D17F0"/>
    <w:rsid w:val="004D1DDA"/>
    <w:rsid w:val="004D1EDD"/>
    <w:rsid w:val="004D6AD9"/>
    <w:rsid w:val="004E1750"/>
    <w:rsid w:val="004E20BF"/>
    <w:rsid w:val="004E4CF0"/>
    <w:rsid w:val="004E5395"/>
    <w:rsid w:val="004E5A0D"/>
    <w:rsid w:val="004E6BB7"/>
    <w:rsid w:val="004F0A1F"/>
    <w:rsid w:val="004F19A3"/>
    <w:rsid w:val="004F20CA"/>
    <w:rsid w:val="004F22F4"/>
    <w:rsid w:val="004F343C"/>
    <w:rsid w:val="004F5B31"/>
    <w:rsid w:val="004F5FDE"/>
    <w:rsid w:val="005006EC"/>
    <w:rsid w:val="00501708"/>
    <w:rsid w:val="00505114"/>
    <w:rsid w:val="00507150"/>
    <w:rsid w:val="005073EF"/>
    <w:rsid w:val="00507D4C"/>
    <w:rsid w:val="005146C4"/>
    <w:rsid w:val="00516AB0"/>
    <w:rsid w:val="005178DA"/>
    <w:rsid w:val="00523010"/>
    <w:rsid w:val="005249B4"/>
    <w:rsid w:val="00525ABC"/>
    <w:rsid w:val="00527BFC"/>
    <w:rsid w:val="0053053B"/>
    <w:rsid w:val="005319F8"/>
    <w:rsid w:val="00532DA7"/>
    <w:rsid w:val="00535280"/>
    <w:rsid w:val="005379C0"/>
    <w:rsid w:val="00541C24"/>
    <w:rsid w:val="0054224A"/>
    <w:rsid w:val="00544767"/>
    <w:rsid w:val="00545525"/>
    <w:rsid w:val="0054689A"/>
    <w:rsid w:val="00546ADB"/>
    <w:rsid w:val="00547BA2"/>
    <w:rsid w:val="0055404D"/>
    <w:rsid w:val="0056221D"/>
    <w:rsid w:val="00563315"/>
    <w:rsid w:val="0056468E"/>
    <w:rsid w:val="00570D25"/>
    <w:rsid w:val="00572F4D"/>
    <w:rsid w:val="0057418D"/>
    <w:rsid w:val="00575834"/>
    <w:rsid w:val="00575BCF"/>
    <w:rsid w:val="00587EED"/>
    <w:rsid w:val="0059419D"/>
    <w:rsid w:val="00594580"/>
    <w:rsid w:val="00594B31"/>
    <w:rsid w:val="00595B99"/>
    <w:rsid w:val="005A4DD2"/>
    <w:rsid w:val="005A581A"/>
    <w:rsid w:val="005A5CB1"/>
    <w:rsid w:val="005B07EE"/>
    <w:rsid w:val="005B5570"/>
    <w:rsid w:val="005C3314"/>
    <w:rsid w:val="005C556A"/>
    <w:rsid w:val="005C5C8E"/>
    <w:rsid w:val="005C6E7C"/>
    <w:rsid w:val="005D2503"/>
    <w:rsid w:val="005D6DB7"/>
    <w:rsid w:val="005D752A"/>
    <w:rsid w:val="005E2F35"/>
    <w:rsid w:val="005E7996"/>
    <w:rsid w:val="005F7216"/>
    <w:rsid w:val="006004A6"/>
    <w:rsid w:val="00602FDB"/>
    <w:rsid w:val="00606533"/>
    <w:rsid w:val="00606D1E"/>
    <w:rsid w:val="00610E3B"/>
    <w:rsid w:val="00611AF5"/>
    <w:rsid w:val="0061214E"/>
    <w:rsid w:val="00612663"/>
    <w:rsid w:val="0061366D"/>
    <w:rsid w:val="00613CE7"/>
    <w:rsid w:val="00614562"/>
    <w:rsid w:val="0061581C"/>
    <w:rsid w:val="00621891"/>
    <w:rsid w:val="006227E9"/>
    <w:rsid w:val="006242B1"/>
    <w:rsid w:val="0062556D"/>
    <w:rsid w:val="00627974"/>
    <w:rsid w:val="0063172E"/>
    <w:rsid w:val="00633661"/>
    <w:rsid w:val="00635C8C"/>
    <w:rsid w:val="00636E03"/>
    <w:rsid w:val="006410B7"/>
    <w:rsid w:val="00641BAE"/>
    <w:rsid w:val="006421B3"/>
    <w:rsid w:val="006443DA"/>
    <w:rsid w:val="00646BF2"/>
    <w:rsid w:val="00646E38"/>
    <w:rsid w:val="00650A4E"/>
    <w:rsid w:val="00651010"/>
    <w:rsid w:val="006522D7"/>
    <w:rsid w:val="00652C31"/>
    <w:rsid w:val="00652EDD"/>
    <w:rsid w:val="00655405"/>
    <w:rsid w:val="0065563C"/>
    <w:rsid w:val="006605E4"/>
    <w:rsid w:val="00670397"/>
    <w:rsid w:val="0067685D"/>
    <w:rsid w:val="00676D42"/>
    <w:rsid w:val="00677591"/>
    <w:rsid w:val="006778F1"/>
    <w:rsid w:val="0068202B"/>
    <w:rsid w:val="006822CC"/>
    <w:rsid w:val="0068255F"/>
    <w:rsid w:val="00682B73"/>
    <w:rsid w:val="00683DA5"/>
    <w:rsid w:val="006863D3"/>
    <w:rsid w:val="00686E58"/>
    <w:rsid w:val="00687C02"/>
    <w:rsid w:val="00687E59"/>
    <w:rsid w:val="00691708"/>
    <w:rsid w:val="00693EA7"/>
    <w:rsid w:val="0069572B"/>
    <w:rsid w:val="0069584A"/>
    <w:rsid w:val="00695932"/>
    <w:rsid w:val="006978FF"/>
    <w:rsid w:val="00697E48"/>
    <w:rsid w:val="006A005A"/>
    <w:rsid w:val="006A1CD0"/>
    <w:rsid w:val="006A72F9"/>
    <w:rsid w:val="006B03DA"/>
    <w:rsid w:val="006B0B78"/>
    <w:rsid w:val="006B2211"/>
    <w:rsid w:val="006B4C83"/>
    <w:rsid w:val="006B59E1"/>
    <w:rsid w:val="006B71A5"/>
    <w:rsid w:val="006C4588"/>
    <w:rsid w:val="006D3C84"/>
    <w:rsid w:val="006D42EA"/>
    <w:rsid w:val="006D60E6"/>
    <w:rsid w:val="006E57A5"/>
    <w:rsid w:val="006E7FF3"/>
    <w:rsid w:val="006F29D2"/>
    <w:rsid w:val="00701FBB"/>
    <w:rsid w:val="00704459"/>
    <w:rsid w:val="0070499E"/>
    <w:rsid w:val="0070643B"/>
    <w:rsid w:val="00711A91"/>
    <w:rsid w:val="00711D5E"/>
    <w:rsid w:val="00712CC9"/>
    <w:rsid w:val="00716405"/>
    <w:rsid w:val="00720A47"/>
    <w:rsid w:val="00721C4A"/>
    <w:rsid w:val="00722089"/>
    <w:rsid w:val="00722956"/>
    <w:rsid w:val="007270E5"/>
    <w:rsid w:val="00730607"/>
    <w:rsid w:val="007309E9"/>
    <w:rsid w:val="00732135"/>
    <w:rsid w:val="0073280D"/>
    <w:rsid w:val="00735049"/>
    <w:rsid w:val="007379C4"/>
    <w:rsid w:val="00743CF3"/>
    <w:rsid w:val="00745C49"/>
    <w:rsid w:val="00747005"/>
    <w:rsid w:val="007524B4"/>
    <w:rsid w:val="0075402F"/>
    <w:rsid w:val="0075729F"/>
    <w:rsid w:val="0076136D"/>
    <w:rsid w:val="00763A48"/>
    <w:rsid w:val="00764146"/>
    <w:rsid w:val="00767D64"/>
    <w:rsid w:val="00767E02"/>
    <w:rsid w:val="007727DC"/>
    <w:rsid w:val="00773643"/>
    <w:rsid w:val="007763CE"/>
    <w:rsid w:val="00782029"/>
    <w:rsid w:val="007835BD"/>
    <w:rsid w:val="007859A5"/>
    <w:rsid w:val="00787A88"/>
    <w:rsid w:val="00793D2B"/>
    <w:rsid w:val="00795D79"/>
    <w:rsid w:val="00797865"/>
    <w:rsid w:val="007A0686"/>
    <w:rsid w:val="007A243C"/>
    <w:rsid w:val="007A307C"/>
    <w:rsid w:val="007A6176"/>
    <w:rsid w:val="007A7C9D"/>
    <w:rsid w:val="007B0879"/>
    <w:rsid w:val="007B094A"/>
    <w:rsid w:val="007B09B0"/>
    <w:rsid w:val="007B114C"/>
    <w:rsid w:val="007B12F9"/>
    <w:rsid w:val="007B3408"/>
    <w:rsid w:val="007B6766"/>
    <w:rsid w:val="007B7AFD"/>
    <w:rsid w:val="007C2169"/>
    <w:rsid w:val="007C6BB1"/>
    <w:rsid w:val="007C7D71"/>
    <w:rsid w:val="007D0A5F"/>
    <w:rsid w:val="007D1873"/>
    <w:rsid w:val="007D1F53"/>
    <w:rsid w:val="007D3667"/>
    <w:rsid w:val="007D47B8"/>
    <w:rsid w:val="007D4F2B"/>
    <w:rsid w:val="007E0723"/>
    <w:rsid w:val="007E139A"/>
    <w:rsid w:val="007E1E86"/>
    <w:rsid w:val="007E2768"/>
    <w:rsid w:val="007F0515"/>
    <w:rsid w:val="007F151A"/>
    <w:rsid w:val="007F3D5E"/>
    <w:rsid w:val="00801D91"/>
    <w:rsid w:val="00803D77"/>
    <w:rsid w:val="00805192"/>
    <w:rsid w:val="00805E0B"/>
    <w:rsid w:val="008063B6"/>
    <w:rsid w:val="00810726"/>
    <w:rsid w:val="00811A6F"/>
    <w:rsid w:val="00815F3F"/>
    <w:rsid w:val="008215A4"/>
    <w:rsid w:val="008237E3"/>
    <w:rsid w:val="008259B0"/>
    <w:rsid w:val="00825D96"/>
    <w:rsid w:val="0082670D"/>
    <w:rsid w:val="00830A66"/>
    <w:rsid w:val="00832FFF"/>
    <w:rsid w:val="0083492E"/>
    <w:rsid w:val="00834A4C"/>
    <w:rsid w:val="00842CA2"/>
    <w:rsid w:val="008456CC"/>
    <w:rsid w:val="0085003F"/>
    <w:rsid w:val="0085533E"/>
    <w:rsid w:val="00855E72"/>
    <w:rsid w:val="00860D15"/>
    <w:rsid w:val="008613DA"/>
    <w:rsid w:val="00861C20"/>
    <w:rsid w:val="008657D1"/>
    <w:rsid w:val="00865D7D"/>
    <w:rsid w:val="00866AD4"/>
    <w:rsid w:val="008679A9"/>
    <w:rsid w:val="00874B91"/>
    <w:rsid w:val="00875E80"/>
    <w:rsid w:val="0087625D"/>
    <w:rsid w:val="0087650D"/>
    <w:rsid w:val="008771DA"/>
    <w:rsid w:val="00882422"/>
    <w:rsid w:val="00887372"/>
    <w:rsid w:val="00887402"/>
    <w:rsid w:val="008965AA"/>
    <w:rsid w:val="008965BA"/>
    <w:rsid w:val="00897251"/>
    <w:rsid w:val="00897778"/>
    <w:rsid w:val="00897E8F"/>
    <w:rsid w:val="008A053F"/>
    <w:rsid w:val="008B04C1"/>
    <w:rsid w:val="008B0E5A"/>
    <w:rsid w:val="008B3747"/>
    <w:rsid w:val="008B573F"/>
    <w:rsid w:val="008C50CB"/>
    <w:rsid w:val="008C7412"/>
    <w:rsid w:val="008CA8A9"/>
    <w:rsid w:val="008D113C"/>
    <w:rsid w:val="008D509E"/>
    <w:rsid w:val="008D5CE0"/>
    <w:rsid w:val="008E15E8"/>
    <w:rsid w:val="008E2644"/>
    <w:rsid w:val="008E317C"/>
    <w:rsid w:val="008E428C"/>
    <w:rsid w:val="008E5936"/>
    <w:rsid w:val="008E7378"/>
    <w:rsid w:val="008F369D"/>
    <w:rsid w:val="008F4D6C"/>
    <w:rsid w:val="00903E88"/>
    <w:rsid w:val="00907A04"/>
    <w:rsid w:val="00910BA6"/>
    <w:rsid w:val="0091114B"/>
    <w:rsid w:val="00911C75"/>
    <w:rsid w:val="00912F01"/>
    <w:rsid w:val="00913951"/>
    <w:rsid w:val="00914343"/>
    <w:rsid w:val="009154C6"/>
    <w:rsid w:val="00920A34"/>
    <w:rsid w:val="00924CA4"/>
    <w:rsid w:val="009252F1"/>
    <w:rsid w:val="00927A74"/>
    <w:rsid w:val="00934173"/>
    <w:rsid w:val="009351BF"/>
    <w:rsid w:val="00940607"/>
    <w:rsid w:val="00940CC7"/>
    <w:rsid w:val="00940E56"/>
    <w:rsid w:val="00943572"/>
    <w:rsid w:val="00947B94"/>
    <w:rsid w:val="0095060C"/>
    <w:rsid w:val="00950931"/>
    <w:rsid w:val="009546F2"/>
    <w:rsid w:val="00960FB9"/>
    <w:rsid w:val="00961E02"/>
    <w:rsid w:val="009621FA"/>
    <w:rsid w:val="00966FD5"/>
    <w:rsid w:val="009700E9"/>
    <w:rsid w:val="00970F48"/>
    <w:rsid w:val="009714BE"/>
    <w:rsid w:val="00974309"/>
    <w:rsid w:val="00975C38"/>
    <w:rsid w:val="009769C4"/>
    <w:rsid w:val="00977A6E"/>
    <w:rsid w:val="009851CB"/>
    <w:rsid w:val="00992FF5"/>
    <w:rsid w:val="009A1759"/>
    <w:rsid w:val="009A1EEB"/>
    <w:rsid w:val="009A538D"/>
    <w:rsid w:val="009A5AD3"/>
    <w:rsid w:val="009A60AE"/>
    <w:rsid w:val="009A6546"/>
    <w:rsid w:val="009B0086"/>
    <w:rsid w:val="009B7B0A"/>
    <w:rsid w:val="009C1C8D"/>
    <w:rsid w:val="009C3FF5"/>
    <w:rsid w:val="009C6B5A"/>
    <w:rsid w:val="009D0E04"/>
    <w:rsid w:val="009D19DF"/>
    <w:rsid w:val="009D50CF"/>
    <w:rsid w:val="009D5C44"/>
    <w:rsid w:val="009D7D2D"/>
    <w:rsid w:val="009E1855"/>
    <w:rsid w:val="009E3211"/>
    <w:rsid w:val="009E515B"/>
    <w:rsid w:val="009E6518"/>
    <w:rsid w:val="009E681E"/>
    <w:rsid w:val="009E76A8"/>
    <w:rsid w:val="009F205D"/>
    <w:rsid w:val="009F3296"/>
    <w:rsid w:val="009F45C7"/>
    <w:rsid w:val="009F466E"/>
    <w:rsid w:val="00A0384D"/>
    <w:rsid w:val="00A11C49"/>
    <w:rsid w:val="00A16BDC"/>
    <w:rsid w:val="00A27541"/>
    <w:rsid w:val="00A3038E"/>
    <w:rsid w:val="00A31B85"/>
    <w:rsid w:val="00A31BBF"/>
    <w:rsid w:val="00A31D64"/>
    <w:rsid w:val="00A34E17"/>
    <w:rsid w:val="00A351A6"/>
    <w:rsid w:val="00A354E4"/>
    <w:rsid w:val="00A376EA"/>
    <w:rsid w:val="00A37D76"/>
    <w:rsid w:val="00A40F62"/>
    <w:rsid w:val="00A424D5"/>
    <w:rsid w:val="00A44B9F"/>
    <w:rsid w:val="00A46EDF"/>
    <w:rsid w:val="00A53E2E"/>
    <w:rsid w:val="00A54A14"/>
    <w:rsid w:val="00A55D5C"/>
    <w:rsid w:val="00A6094C"/>
    <w:rsid w:val="00A611A1"/>
    <w:rsid w:val="00A61DA4"/>
    <w:rsid w:val="00A62C9E"/>
    <w:rsid w:val="00A743E4"/>
    <w:rsid w:val="00A8476C"/>
    <w:rsid w:val="00A926BC"/>
    <w:rsid w:val="00A942B3"/>
    <w:rsid w:val="00A943CC"/>
    <w:rsid w:val="00A946B3"/>
    <w:rsid w:val="00A94F38"/>
    <w:rsid w:val="00A962C3"/>
    <w:rsid w:val="00A9714F"/>
    <w:rsid w:val="00AA0010"/>
    <w:rsid w:val="00AA099D"/>
    <w:rsid w:val="00AA18A0"/>
    <w:rsid w:val="00AA4843"/>
    <w:rsid w:val="00AA6D31"/>
    <w:rsid w:val="00AB2E6D"/>
    <w:rsid w:val="00AB32BF"/>
    <w:rsid w:val="00AB63C0"/>
    <w:rsid w:val="00AB77C3"/>
    <w:rsid w:val="00AC0CD1"/>
    <w:rsid w:val="00AC272C"/>
    <w:rsid w:val="00AD0395"/>
    <w:rsid w:val="00AD2149"/>
    <w:rsid w:val="00AE2E31"/>
    <w:rsid w:val="00AF680D"/>
    <w:rsid w:val="00AF78CA"/>
    <w:rsid w:val="00B0297D"/>
    <w:rsid w:val="00B02A2C"/>
    <w:rsid w:val="00B02FFA"/>
    <w:rsid w:val="00B0460D"/>
    <w:rsid w:val="00B05C4E"/>
    <w:rsid w:val="00B074B8"/>
    <w:rsid w:val="00B07F0E"/>
    <w:rsid w:val="00B116D3"/>
    <w:rsid w:val="00B20ED5"/>
    <w:rsid w:val="00B2196F"/>
    <w:rsid w:val="00B223A6"/>
    <w:rsid w:val="00B233DE"/>
    <w:rsid w:val="00B23BC3"/>
    <w:rsid w:val="00B268F6"/>
    <w:rsid w:val="00B26D12"/>
    <w:rsid w:val="00B27744"/>
    <w:rsid w:val="00B3203E"/>
    <w:rsid w:val="00B33017"/>
    <w:rsid w:val="00B35AAB"/>
    <w:rsid w:val="00B3763D"/>
    <w:rsid w:val="00B40BB9"/>
    <w:rsid w:val="00B43935"/>
    <w:rsid w:val="00B465CD"/>
    <w:rsid w:val="00B46FE5"/>
    <w:rsid w:val="00B50FF3"/>
    <w:rsid w:val="00B51CAF"/>
    <w:rsid w:val="00B52439"/>
    <w:rsid w:val="00B53DFB"/>
    <w:rsid w:val="00B542C5"/>
    <w:rsid w:val="00B54AB1"/>
    <w:rsid w:val="00B55734"/>
    <w:rsid w:val="00B57CBA"/>
    <w:rsid w:val="00B618B5"/>
    <w:rsid w:val="00B63C13"/>
    <w:rsid w:val="00B65A7C"/>
    <w:rsid w:val="00B668BD"/>
    <w:rsid w:val="00B67271"/>
    <w:rsid w:val="00B70679"/>
    <w:rsid w:val="00B7087D"/>
    <w:rsid w:val="00B7285E"/>
    <w:rsid w:val="00B76596"/>
    <w:rsid w:val="00B81332"/>
    <w:rsid w:val="00B820F7"/>
    <w:rsid w:val="00B85CED"/>
    <w:rsid w:val="00B879A4"/>
    <w:rsid w:val="00B94761"/>
    <w:rsid w:val="00B95140"/>
    <w:rsid w:val="00B95891"/>
    <w:rsid w:val="00BA4744"/>
    <w:rsid w:val="00BA640D"/>
    <w:rsid w:val="00BA7A6E"/>
    <w:rsid w:val="00BB35F9"/>
    <w:rsid w:val="00BB36F5"/>
    <w:rsid w:val="00BB45EC"/>
    <w:rsid w:val="00BB4BAA"/>
    <w:rsid w:val="00BB4C2E"/>
    <w:rsid w:val="00BB6D2C"/>
    <w:rsid w:val="00BB746A"/>
    <w:rsid w:val="00BC0124"/>
    <w:rsid w:val="00BC2DD4"/>
    <w:rsid w:val="00BC2EC7"/>
    <w:rsid w:val="00BC557F"/>
    <w:rsid w:val="00BC75F0"/>
    <w:rsid w:val="00BC785B"/>
    <w:rsid w:val="00BD530F"/>
    <w:rsid w:val="00BD658B"/>
    <w:rsid w:val="00BD6BDE"/>
    <w:rsid w:val="00BD7E61"/>
    <w:rsid w:val="00BE0642"/>
    <w:rsid w:val="00BE09CE"/>
    <w:rsid w:val="00BE3C65"/>
    <w:rsid w:val="00BE4849"/>
    <w:rsid w:val="00BE7944"/>
    <w:rsid w:val="00BF3AAB"/>
    <w:rsid w:val="00C01BB1"/>
    <w:rsid w:val="00C03E82"/>
    <w:rsid w:val="00C043B6"/>
    <w:rsid w:val="00C07602"/>
    <w:rsid w:val="00C11648"/>
    <w:rsid w:val="00C11E76"/>
    <w:rsid w:val="00C12754"/>
    <w:rsid w:val="00C133A1"/>
    <w:rsid w:val="00C13C98"/>
    <w:rsid w:val="00C163E5"/>
    <w:rsid w:val="00C16C67"/>
    <w:rsid w:val="00C20883"/>
    <w:rsid w:val="00C3004C"/>
    <w:rsid w:val="00C31057"/>
    <w:rsid w:val="00C3131A"/>
    <w:rsid w:val="00C313E5"/>
    <w:rsid w:val="00C32657"/>
    <w:rsid w:val="00C359B1"/>
    <w:rsid w:val="00C376A2"/>
    <w:rsid w:val="00C3773C"/>
    <w:rsid w:val="00C40892"/>
    <w:rsid w:val="00C410A9"/>
    <w:rsid w:val="00C45F91"/>
    <w:rsid w:val="00C52E7E"/>
    <w:rsid w:val="00C562C8"/>
    <w:rsid w:val="00C565E4"/>
    <w:rsid w:val="00C579DD"/>
    <w:rsid w:val="00C6329A"/>
    <w:rsid w:val="00C636BD"/>
    <w:rsid w:val="00C638AB"/>
    <w:rsid w:val="00C66EBF"/>
    <w:rsid w:val="00C73613"/>
    <w:rsid w:val="00C74152"/>
    <w:rsid w:val="00C75093"/>
    <w:rsid w:val="00C76F1D"/>
    <w:rsid w:val="00C80079"/>
    <w:rsid w:val="00C809E7"/>
    <w:rsid w:val="00C80C37"/>
    <w:rsid w:val="00C81542"/>
    <w:rsid w:val="00C83BD2"/>
    <w:rsid w:val="00C86F1A"/>
    <w:rsid w:val="00C873DC"/>
    <w:rsid w:val="00C8764B"/>
    <w:rsid w:val="00C90313"/>
    <w:rsid w:val="00C925D3"/>
    <w:rsid w:val="00C93690"/>
    <w:rsid w:val="00C94524"/>
    <w:rsid w:val="00C96399"/>
    <w:rsid w:val="00C96976"/>
    <w:rsid w:val="00C97547"/>
    <w:rsid w:val="00CA40E8"/>
    <w:rsid w:val="00CA42E7"/>
    <w:rsid w:val="00CA6717"/>
    <w:rsid w:val="00CB04B8"/>
    <w:rsid w:val="00CB2748"/>
    <w:rsid w:val="00CB749C"/>
    <w:rsid w:val="00CB7A2A"/>
    <w:rsid w:val="00CC2DF4"/>
    <w:rsid w:val="00CC45E2"/>
    <w:rsid w:val="00CD102A"/>
    <w:rsid w:val="00CD4119"/>
    <w:rsid w:val="00CD55F7"/>
    <w:rsid w:val="00CE035A"/>
    <w:rsid w:val="00CE0C5B"/>
    <w:rsid w:val="00CE41D2"/>
    <w:rsid w:val="00CE4788"/>
    <w:rsid w:val="00CE4DE5"/>
    <w:rsid w:val="00CF42F8"/>
    <w:rsid w:val="00CF497D"/>
    <w:rsid w:val="00CF4F4A"/>
    <w:rsid w:val="00CF5369"/>
    <w:rsid w:val="00CF54E9"/>
    <w:rsid w:val="00CF607E"/>
    <w:rsid w:val="00D00B8A"/>
    <w:rsid w:val="00D0381A"/>
    <w:rsid w:val="00D04B21"/>
    <w:rsid w:val="00D053BB"/>
    <w:rsid w:val="00D1054B"/>
    <w:rsid w:val="00D1176C"/>
    <w:rsid w:val="00D11C96"/>
    <w:rsid w:val="00D13CE5"/>
    <w:rsid w:val="00D15427"/>
    <w:rsid w:val="00D1655F"/>
    <w:rsid w:val="00D1694F"/>
    <w:rsid w:val="00D17C64"/>
    <w:rsid w:val="00D27089"/>
    <w:rsid w:val="00D30FE9"/>
    <w:rsid w:val="00D3240D"/>
    <w:rsid w:val="00D335FB"/>
    <w:rsid w:val="00D363CF"/>
    <w:rsid w:val="00D36485"/>
    <w:rsid w:val="00D409D1"/>
    <w:rsid w:val="00D41B18"/>
    <w:rsid w:val="00D479D5"/>
    <w:rsid w:val="00D47B42"/>
    <w:rsid w:val="00D50180"/>
    <w:rsid w:val="00D53F55"/>
    <w:rsid w:val="00D56B28"/>
    <w:rsid w:val="00D63C10"/>
    <w:rsid w:val="00D64F7F"/>
    <w:rsid w:val="00D653B6"/>
    <w:rsid w:val="00D7020E"/>
    <w:rsid w:val="00D73DB7"/>
    <w:rsid w:val="00D75AE8"/>
    <w:rsid w:val="00D851F7"/>
    <w:rsid w:val="00D86925"/>
    <w:rsid w:val="00D86F5B"/>
    <w:rsid w:val="00D91F8A"/>
    <w:rsid w:val="00D93DD3"/>
    <w:rsid w:val="00DA3769"/>
    <w:rsid w:val="00DB11CE"/>
    <w:rsid w:val="00DB2D29"/>
    <w:rsid w:val="00DB318D"/>
    <w:rsid w:val="00DB731E"/>
    <w:rsid w:val="00DB7D7E"/>
    <w:rsid w:val="00DC07AB"/>
    <w:rsid w:val="00DC7973"/>
    <w:rsid w:val="00DC7A96"/>
    <w:rsid w:val="00DD1C79"/>
    <w:rsid w:val="00DD5C2E"/>
    <w:rsid w:val="00DE076C"/>
    <w:rsid w:val="00DE0930"/>
    <w:rsid w:val="00DE0D08"/>
    <w:rsid w:val="00DE2DE8"/>
    <w:rsid w:val="00DE44E2"/>
    <w:rsid w:val="00DF026C"/>
    <w:rsid w:val="00DF0F9E"/>
    <w:rsid w:val="00DF75E5"/>
    <w:rsid w:val="00DF7AB8"/>
    <w:rsid w:val="00E05B04"/>
    <w:rsid w:val="00E11ABC"/>
    <w:rsid w:val="00E14E6A"/>
    <w:rsid w:val="00E1500B"/>
    <w:rsid w:val="00E17A6F"/>
    <w:rsid w:val="00E17E59"/>
    <w:rsid w:val="00E21DD7"/>
    <w:rsid w:val="00E22997"/>
    <w:rsid w:val="00E236E5"/>
    <w:rsid w:val="00E251DB"/>
    <w:rsid w:val="00E313CA"/>
    <w:rsid w:val="00E31D31"/>
    <w:rsid w:val="00E3320B"/>
    <w:rsid w:val="00E33BA5"/>
    <w:rsid w:val="00E403FC"/>
    <w:rsid w:val="00E424F2"/>
    <w:rsid w:val="00E4420A"/>
    <w:rsid w:val="00E4565E"/>
    <w:rsid w:val="00E45A7A"/>
    <w:rsid w:val="00E46772"/>
    <w:rsid w:val="00E47FE8"/>
    <w:rsid w:val="00E500D7"/>
    <w:rsid w:val="00E5330D"/>
    <w:rsid w:val="00E56D70"/>
    <w:rsid w:val="00E57D41"/>
    <w:rsid w:val="00E621CD"/>
    <w:rsid w:val="00E63F4C"/>
    <w:rsid w:val="00E6418A"/>
    <w:rsid w:val="00E65438"/>
    <w:rsid w:val="00E66793"/>
    <w:rsid w:val="00E6730A"/>
    <w:rsid w:val="00E771ED"/>
    <w:rsid w:val="00E81D0C"/>
    <w:rsid w:val="00E86BA8"/>
    <w:rsid w:val="00E8780F"/>
    <w:rsid w:val="00E906D3"/>
    <w:rsid w:val="00E969B9"/>
    <w:rsid w:val="00E97C52"/>
    <w:rsid w:val="00EA499B"/>
    <w:rsid w:val="00EA5D36"/>
    <w:rsid w:val="00EA6328"/>
    <w:rsid w:val="00EB1593"/>
    <w:rsid w:val="00EC0CB9"/>
    <w:rsid w:val="00EC4779"/>
    <w:rsid w:val="00EC6430"/>
    <w:rsid w:val="00ED48F8"/>
    <w:rsid w:val="00ED52BC"/>
    <w:rsid w:val="00ED6F20"/>
    <w:rsid w:val="00EE00DF"/>
    <w:rsid w:val="00EE55E2"/>
    <w:rsid w:val="00EF1126"/>
    <w:rsid w:val="00EF69BA"/>
    <w:rsid w:val="00EF7976"/>
    <w:rsid w:val="00EF7A61"/>
    <w:rsid w:val="00EF7E02"/>
    <w:rsid w:val="00F02E9B"/>
    <w:rsid w:val="00F057E3"/>
    <w:rsid w:val="00F05F65"/>
    <w:rsid w:val="00F077E5"/>
    <w:rsid w:val="00F14081"/>
    <w:rsid w:val="00F15DF8"/>
    <w:rsid w:val="00F16A6E"/>
    <w:rsid w:val="00F23546"/>
    <w:rsid w:val="00F303E1"/>
    <w:rsid w:val="00F30BF2"/>
    <w:rsid w:val="00F33AFC"/>
    <w:rsid w:val="00F35867"/>
    <w:rsid w:val="00F408B1"/>
    <w:rsid w:val="00F414FE"/>
    <w:rsid w:val="00F42B7E"/>
    <w:rsid w:val="00F44644"/>
    <w:rsid w:val="00F44E8A"/>
    <w:rsid w:val="00F4653F"/>
    <w:rsid w:val="00F4771C"/>
    <w:rsid w:val="00F47B51"/>
    <w:rsid w:val="00F51245"/>
    <w:rsid w:val="00F56B47"/>
    <w:rsid w:val="00F63AB2"/>
    <w:rsid w:val="00F66A6F"/>
    <w:rsid w:val="00F71A1D"/>
    <w:rsid w:val="00F7766F"/>
    <w:rsid w:val="00F8009F"/>
    <w:rsid w:val="00F86416"/>
    <w:rsid w:val="00F86EE2"/>
    <w:rsid w:val="00F91161"/>
    <w:rsid w:val="00F9421E"/>
    <w:rsid w:val="00F94E65"/>
    <w:rsid w:val="00F95792"/>
    <w:rsid w:val="00F96D8F"/>
    <w:rsid w:val="00F97ACA"/>
    <w:rsid w:val="00FA1FFE"/>
    <w:rsid w:val="00FA2D1A"/>
    <w:rsid w:val="00FA2E34"/>
    <w:rsid w:val="00FA35B5"/>
    <w:rsid w:val="00FA5D02"/>
    <w:rsid w:val="00FA7DA5"/>
    <w:rsid w:val="00FB01E5"/>
    <w:rsid w:val="00FB4D42"/>
    <w:rsid w:val="00FC6EC4"/>
    <w:rsid w:val="00FC7051"/>
    <w:rsid w:val="00FC7559"/>
    <w:rsid w:val="00FC7937"/>
    <w:rsid w:val="00FC7C7C"/>
    <w:rsid w:val="00FD1208"/>
    <w:rsid w:val="00FD1909"/>
    <w:rsid w:val="00FD2144"/>
    <w:rsid w:val="00FD4B50"/>
    <w:rsid w:val="00FD55FA"/>
    <w:rsid w:val="00FD77BE"/>
    <w:rsid w:val="00FE1130"/>
    <w:rsid w:val="00FE142B"/>
    <w:rsid w:val="00FE15E1"/>
    <w:rsid w:val="00FE5FF8"/>
    <w:rsid w:val="00FE6C30"/>
    <w:rsid w:val="00FE7F4F"/>
    <w:rsid w:val="00FF052A"/>
    <w:rsid w:val="00FF0E64"/>
    <w:rsid w:val="00FF2665"/>
    <w:rsid w:val="00FF7AEB"/>
    <w:rsid w:val="013E5B4F"/>
    <w:rsid w:val="016C1B48"/>
    <w:rsid w:val="01E1B8F6"/>
    <w:rsid w:val="01E401ED"/>
    <w:rsid w:val="021E8123"/>
    <w:rsid w:val="023A6225"/>
    <w:rsid w:val="0285945F"/>
    <w:rsid w:val="0391009C"/>
    <w:rsid w:val="041A3423"/>
    <w:rsid w:val="041CC847"/>
    <w:rsid w:val="0420383B"/>
    <w:rsid w:val="04500D4B"/>
    <w:rsid w:val="04DB098A"/>
    <w:rsid w:val="05F63D45"/>
    <w:rsid w:val="05F9D935"/>
    <w:rsid w:val="06B631B5"/>
    <w:rsid w:val="076E2878"/>
    <w:rsid w:val="07AB299F"/>
    <w:rsid w:val="07C956CE"/>
    <w:rsid w:val="08677D12"/>
    <w:rsid w:val="09CA6940"/>
    <w:rsid w:val="0A04DAD0"/>
    <w:rsid w:val="0A3B50C4"/>
    <w:rsid w:val="0A6F8BD3"/>
    <w:rsid w:val="0AA4F697"/>
    <w:rsid w:val="0AF0AA7A"/>
    <w:rsid w:val="0AF23E28"/>
    <w:rsid w:val="0B3E8AE6"/>
    <w:rsid w:val="0B7F1BF0"/>
    <w:rsid w:val="0BB1462C"/>
    <w:rsid w:val="0BD61430"/>
    <w:rsid w:val="0BF9F7CA"/>
    <w:rsid w:val="0C3D6B9E"/>
    <w:rsid w:val="0C4B425D"/>
    <w:rsid w:val="0CA72145"/>
    <w:rsid w:val="0CC998A0"/>
    <w:rsid w:val="0D67D954"/>
    <w:rsid w:val="0E0418AF"/>
    <w:rsid w:val="0E154C88"/>
    <w:rsid w:val="0E783D74"/>
    <w:rsid w:val="0EE33111"/>
    <w:rsid w:val="0F585892"/>
    <w:rsid w:val="0F7EFCCE"/>
    <w:rsid w:val="0FC21DCF"/>
    <w:rsid w:val="0FC29A9A"/>
    <w:rsid w:val="0FF99C84"/>
    <w:rsid w:val="101C7D80"/>
    <w:rsid w:val="102C1873"/>
    <w:rsid w:val="10DBE197"/>
    <w:rsid w:val="11C85271"/>
    <w:rsid w:val="11DD7D90"/>
    <w:rsid w:val="11E459BF"/>
    <w:rsid w:val="123CE7E5"/>
    <w:rsid w:val="1278860A"/>
    <w:rsid w:val="12D21550"/>
    <w:rsid w:val="131AFC4F"/>
    <w:rsid w:val="1339FB46"/>
    <w:rsid w:val="13461928"/>
    <w:rsid w:val="136D8500"/>
    <w:rsid w:val="13FC4227"/>
    <w:rsid w:val="1477AC8B"/>
    <w:rsid w:val="1496AF46"/>
    <w:rsid w:val="14DFBC21"/>
    <w:rsid w:val="15040A8A"/>
    <w:rsid w:val="15B53882"/>
    <w:rsid w:val="15CF61DE"/>
    <w:rsid w:val="160A1CC9"/>
    <w:rsid w:val="16610FBB"/>
    <w:rsid w:val="16B52515"/>
    <w:rsid w:val="17D2F394"/>
    <w:rsid w:val="17D4052E"/>
    <w:rsid w:val="18345893"/>
    <w:rsid w:val="183EC82F"/>
    <w:rsid w:val="1848A52A"/>
    <w:rsid w:val="1874B026"/>
    <w:rsid w:val="188B4A39"/>
    <w:rsid w:val="189908E1"/>
    <w:rsid w:val="19394981"/>
    <w:rsid w:val="194EE162"/>
    <w:rsid w:val="1986A307"/>
    <w:rsid w:val="198CA968"/>
    <w:rsid w:val="19B0BBA7"/>
    <w:rsid w:val="1A47114D"/>
    <w:rsid w:val="1A94412C"/>
    <w:rsid w:val="1A96A818"/>
    <w:rsid w:val="1AAD5B49"/>
    <w:rsid w:val="1B7E1B21"/>
    <w:rsid w:val="1B88F886"/>
    <w:rsid w:val="1B8CA120"/>
    <w:rsid w:val="1BEF7F1E"/>
    <w:rsid w:val="1BFF8312"/>
    <w:rsid w:val="1C11A8A8"/>
    <w:rsid w:val="1CCA2B7A"/>
    <w:rsid w:val="1D821E77"/>
    <w:rsid w:val="1D94F249"/>
    <w:rsid w:val="1D9A0D6E"/>
    <w:rsid w:val="1E0A8695"/>
    <w:rsid w:val="1EA0ECEF"/>
    <w:rsid w:val="1EA258C5"/>
    <w:rsid w:val="2015D8ED"/>
    <w:rsid w:val="205D768E"/>
    <w:rsid w:val="208CFF99"/>
    <w:rsid w:val="21288C7E"/>
    <w:rsid w:val="212A3B75"/>
    <w:rsid w:val="213DD8DF"/>
    <w:rsid w:val="216D2322"/>
    <w:rsid w:val="21DAB095"/>
    <w:rsid w:val="21F44229"/>
    <w:rsid w:val="22CC0E8A"/>
    <w:rsid w:val="22D1CFBD"/>
    <w:rsid w:val="22D9A940"/>
    <w:rsid w:val="2350425C"/>
    <w:rsid w:val="2398E29A"/>
    <w:rsid w:val="23A8E55F"/>
    <w:rsid w:val="23D9456D"/>
    <w:rsid w:val="23E3A066"/>
    <w:rsid w:val="23FCF67E"/>
    <w:rsid w:val="241225FB"/>
    <w:rsid w:val="2419D062"/>
    <w:rsid w:val="242B8B8F"/>
    <w:rsid w:val="2487F8E1"/>
    <w:rsid w:val="24A4AC00"/>
    <w:rsid w:val="25272254"/>
    <w:rsid w:val="25690F72"/>
    <w:rsid w:val="25F8ADE4"/>
    <w:rsid w:val="27167C96"/>
    <w:rsid w:val="27A0C84A"/>
    <w:rsid w:val="27A7D41C"/>
    <w:rsid w:val="27A8F3AA"/>
    <w:rsid w:val="27AD1A63"/>
    <w:rsid w:val="28132E71"/>
    <w:rsid w:val="2877FF60"/>
    <w:rsid w:val="28910AD9"/>
    <w:rsid w:val="28AAC853"/>
    <w:rsid w:val="28CDD30F"/>
    <w:rsid w:val="295B6AA7"/>
    <w:rsid w:val="29856DB1"/>
    <w:rsid w:val="29BB7A01"/>
    <w:rsid w:val="2A3E0323"/>
    <w:rsid w:val="2A5A41D2"/>
    <w:rsid w:val="2A88CA9C"/>
    <w:rsid w:val="2ACE1B8A"/>
    <w:rsid w:val="2AE9B502"/>
    <w:rsid w:val="2B954FBB"/>
    <w:rsid w:val="2C4D1692"/>
    <w:rsid w:val="2C74DDC8"/>
    <w:rsid w:val="2CCAE3BC"/>
    <w:rsid w:val="2CF5780F"/>
    <w:rsid w:val="2D10A571"/>
    <w:rsid w:val="2D20675C"/>
    <w:rsid w:val="2D4FB0CE"/>
    <w:rsid w:val="2E3DE973"/>
    <w:rsid w:val="2E98CC99"/>
    <w:rsid w:val="2EC95E6D"/>
    <w:rsid w:val="2EDCD2BD"/>
    <w:rsid w:val="2F1CF8FB"/>
    <w:rsid w:val="2F2CA353"/>
    <w:rsid w:val="2F9BB005"/>
    <w:rsid w:val="309B11A4"/>
    <w:rsid w:val="30CA0AE7"/>
    <w:rsid w:val="314613E7"/>
    <w:rsid w:val="3150D773"/>
    <w:rsid w:val="3153FCA9"/>
    <w:rsid w:val="31FCA5E3"/>
    <w:rsid w:val="3212700B"/>
    <w:rsid w:val="327A1B9E"/>
    <w:rsid w:val="33D16238"/>
    <w:rsid w:val="3415CBDA"/>
    <w:rsid w:val="3431A703"/>
    <w:rsid w:val="34992054"/>
    <w:rsid w:val="35765C57"/>
    <w:rsid w:val="359ADFE2"/>
    <w:rsid w:val="3669DD66"/>
    <w:rsid w:val="36AC41E5"/>
    <w:rsid w:val="36F53A48"/>
    <w:rsid w:val="37614247"/>
    <w:rsid w:val="37E491F5"/>
    <w:rsid w:val="38699913"/>
    <w:rsid w:val="38A64C30"/>
    <w:rsid w:val="38F533AA"/>
    <w:rsid w:val="39D3E204"/>
    <w:rsid w:val="3A0D5551"/>
    <w:rsid w:val="3A3AB09F"/>
    <w:rsid w:val="3B27350F"/>
    <w:rsid w:val="3BFB6661"/>
    <w:rsid w:val="3D0F3413"/>
    <w:rsid w:val="3D121E39"/>
    <w:rsid w:val="3D7149E6"/>
    <w:rsid w:val="3E7A5354"/>
    <w:rsid w:val="3EB33C48"/>
    <w:rsid w:val="3EBA7CC8"/>
    <w:rsid w:val="3F32D9D3"/>
    <w:rsid w:val="3FCAB1C4"/>
    <w:rsid w:val="40C36654"/>
    <w:rsid w:val="40C92EE2"/>
    <w:rsid w:val="41126DBD"/>
    <w:rsid w:val="41403469"/>
    <w:rsid w:val="4199B548"/>
    <w:rsid w:val="41A35376"/>
    <w:rsid w:val="41D74256"/>
    <w:rsid w:val="41E0763C"/>
    <w:rsid w:val="41E81856"/>
    <w:rsid w:val="41E8B042"/>
    <w:rsid w:val="42630BB6"/>
    <w:rsid w:val="4386BFD9"/>
    <w:rsid w:val="43ADC863"/>
    <w:rsid w:val="4416F34C"/>
    <w:rsid w:val="448B1D70"/>
    <w:rsid w:val="448B276A"/>
    <w:rsid w:val="449620ED"/>
    <w:rsid w:val="44D3FC2D"/>
    <w:rsid w:val="45560550"/>
    <w:rsid w:val="45A57AC0"/>
    <w:rsid w:val="45B68272"/>
    <w:rsid w:val="45D4DFBA"/>
    <w:rsid w:val="4606BC62"/>
    <w:rsid w:val="46078BC0"/>
    <w:rsid w:val="463FD203"/>
    <w:rsid w:val="4680FE53"/>
    <w:rsid w:val="46C41431"/>
    <w:rsid w:val="47182C2C"/>
    <w:rsid w:val="47C13E52"/>
    <w:rsid w:val="47F8DCD9"/>
    <w:rsid w:val="481AC32E"/>
    <w:rsid w:val="484AA4F7"/>
    <w:rsid w:val="48B3FC8D"/>
    <w:rsid w:val="49429975"/>
    <w:rsid w:val="4A09A3AD"/>
    <w:rsid w:val="4A5961B0"/>
    <w:rsid w:val="4AE891A1"/>
    <w:rsid w:val="4AF9C233"/>
    <w:rsid w:val="4B0C1CC4"/>
    <w:rsid w:val="4BEB9D4F"/>
    <w:rsid w:val="4C0D5FC2"/>
    <w:rsid w:val="4C7E0EB7"/>
    <w:rsid w:val="4CA8FFB2"/>
    <w:rsid w:val="4CB4E5DC"/>
    <w:rsid w:val="4CB66981"/>
    <w:rsid w:val="4D734821"/>
    <w:rsid w:val="4D832E49"/>
    <w:rsid w:val="4D876DB0"/>
    <w:rsid w:val="4DB45BE7"/>
    <w:rsid w:val="4E41B565"/>
    <w:rsid w:val="4F3E6475"/>
    <w:rsid w:val="4F7667E2"/>
    <w:rsid w:val="4F76D053"/>
    <w:rsid w:val="50170104"/>
    <w:rsid w:val="50760A17"/>
    <w:rsid w:val="508A9F71"/>
    <w:rsid w:val="50BF0E72"/>
    <w:rsid w:val="51CE9271"/>
    <w:rsid w:val="52584887"/>
    <w:rsid w:val="529A894E"/>
    <w:rsid w:val="52D39956"/>
    <w:rsid w:val="52F3C1F6"/>
    <w:rsid w:val="530100C8"/>
    <w:rsid w:val="53F1E511"/>
    <w:rsid w:val="54ADB9BB"/>
    <w:rsid w:val="54C8B830"/>
    <w:rsid w:val="54ECBDDE"/>
    <w:rsid w:val="54F587FF"/>
    <w:rsid w:val="54FE5474"/>
    <w:rsid w:val="5527F915"/>
    <w:rsid w:val="553BE475"/>
    <w:rsid w:val="55823905"/>
    <w:rsid w:val="55EA3929"/>
    <w:rsid w:val="56B57185"/>
    <w:rsid w:val="5736096B"/>
    <w:rsid w:val="576C065C"/>
    <w:rsid w:val="576E1DD1"/>
    <w:rsid w:val="578765FC"/>
    <w:rsid w:val="57BCE1F3"/>
    <w:rsid w:val="57C22FB2"/>
    <w:rsid w:val="57DAA7F4"/>
    <w:rsid w:val="580DF880"/>
    <w:rsid w:val="581D84F8"/>
    <w:rsid w:val="58D20DDD"/>
    <w:rsid w:val="5A584105"/>
    <w:rsid w:val="5A6DDE3E"/>
    <w:rsid w:val="5A90FC32"/>
    <w:rsid w:val="5AC83B3E"/>
    <w:rsid w:val="5AD48DB1"/>
    <w:rsid w:val="5B478EDE"/>
    <w:rsid w:val="5BBE9168"/>
    <w:rsid w:val="5BCECB08"/>
    <w:rsid w:val="5C47CF73"/>
    <w:rsid w:val="5CE8F108"/>
    <w:rsid w:val="5D4E14EA"/>
    <w:rsid w:val="5E5C2EBF"/>
    <w:rsid w:val="5E75762C"/>
    <w:rsid w:val="5E9BA239"/>
    <w:rsid w:val="5EB83D1A"/>
    <w:rsid w:val="5EBABE1E"/>
    <w:rsid w:val="5F2F99C7"/>
    <w:rsid w:val="5F40A508"/>
    <w:rsid w:val="5F8328F3"/>
    <w:rsid w:val="5FB5EEB3"/>
    <w:rsid w:val="5FCBE571"/>
    <w:rsid w:val="60A530F6"/>
    <w:rsid w:val="60F4DFDA"/>
    <w:rsid w:val="611CFEB9"/>
    <w:rsid w:val="614B469C"/>
    <w:rsid w:val="6167CC9C"/>
    <w:rsid w:val="61DEB77B"/>
    <w:rsid w:val="623D9673"/>
    <w:rsid w:val="6248A9B7"/>
    <w:rsid w:val="62526EFA"/>
    <w:rsid w:val="62676B58"/>
    <w:rsid w:val="630C861E"/>
    <w:rsid w:val="63531E9D"/>
    <w:rsid w:val="63AED715"/>
    <w:rsid w:val="63BA8572"/>
    <w:rsid w:val="63D34CBD"/>
    <w:rsid w:val="644AB866"/>
    <w:rsid w:val="64BAE577"/>
    <w:rsid w:val="64F6FC68"/>
    <w:rsid w:val="64FF8331"/>
    <w:rsid w:val="6541389A"/>
    <w:rsid w:val="65441E62"/>
    <w:rsid w:val="65445DEE"/>
    <w:rsid w:val="6571D52C"/>
    <w:rsid w:val="65E8F4AF"/>
    <w:rsid w:val="65EF8C8A"/>
    <w:rsid w:val="66096F78"/>
    <w:rsid w:val="66DD5EF5"/>
    <w:rsid w:val="6718C86D"/>
    <w:rsid w:val="6777863C"/>
    <w:rsid w:val="681F0E56"/>
    <w:rsid w:val="68DD4F92"/>
    <w:rsid w:val="6942EBA2"/>
    <w:rsid w:val="694D579B"/>
    <w:rsid w:val="6A531663"/>
    <w:rsid w:val="6AB5D47F"/>
    <w:rsid w:val="6ACB893A"/>
    <w:rsid w:val="6AEB1A0F"/>
    <w:rsid w:val="6AF29796"/>
    <w:rsid w:val="6C4EF2E3"/>
    <w:rsid w:val="6D34F8FE"/>
    <w:rsid w:val="6D8036A0"/>
    <w:rsid w:val="6DB3FC18"/>
    <w:rsid w:val="6DB846C0"/>
    <w:rsid w:val="6DCEF4D5"/>
    <w:rsid w:val="6E2188CE"/>
    <w:rsid w:val="6E308B02"/>
    <w:rsid w:val="6E7F1FA3"/>
    <w:rsid w:val="6F4B0F7E"/>
    <w:rsid w:val="6F923D5F"/>
    <w:rsid w:val="705C9C74"/>
    <w:rsid w:val="70992DF2"/>
    <w:rsid w:val="71C1E087"/>
    <w:rsid w:val="71EE5328"/>
    <w:rsid w:val="72298BF8"/>
    <w:rsid w:val="736867D3"/>
    <w:rsid w:val="73AAE36E"/>
    <w:rsid w:val="73F83028"/>
    <w:rsid w:val="746F5968"/>
    <w:rsid w:val="74A54FDA"/>
    <w:rsid w:val="754570A8"/>
    <w:rsid w:val="75B17DFA"/>
    <w:rsid w:val="7600E4C5"/>
    <w:rsid w:val="7634A87B"/>
    <w:rsid w:val="7644CD56"/>
    <w:rsid w:val="764B7F84"/>
    <w:rsid w:val="774C6ED7"/>
    <w:rsid w:val="77914846"/>
    <w:rsid w:val="789275BA"/>
    <w:rsid w:val="78FD081A"/>
    <w:rsid w:val="79E922F2"/>
    <w:rsid w:val="7A600D5B"/>
    <w:rsid w:val="7A96330E"/>
    <w:rsid w:val="7AB10ED2"/>
    <w:rsid w:val="7BD39BF3"/>
    <w:rsid w:val="7C113995"/>
    <w:rsid w:val="7C4C2573"/>
    <w:rsid w:val="7C689B91"/>
    <w:rsid w:val="7CFC13FD"/>
    <w:rsid w:val="7D955FEB"/>
    <w:rsid w:val="7E080B91"/>
    <w:rsid w:val="7E9634C8"/>
    <w:rsid w:val="7F3D7C1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782905"/>
  <w15:docId w15:val="{772EA130-4DD4-4750-A375-EBBE8B98E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42B"/>
  </w:style>
  <w:style w:type="paragraph" w:styleId="Heading1">
    <w:name w:val="heading 1"/>
    <w:basedOn w:val="Normal"/>
    <w:next w:val="Normal"/>
    <w:link w:val="Heading1Char"/>
    <w:uiPriority w:val="9"/>
    <w:qFormat/>
    <w:rsid w:val="003D042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42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042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4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42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42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42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42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42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59B1"/>
    <w:pPr>
      <w:tabs>
        <w:tab w:val="center" w:pos="4320"/>
        <w:tab w:val="right" w:pos="8640"/>
      </w:tabs>
      <w:spacing w:after="0" w:line="240" w:lineRule="auto"/>
    </w:pPr>
    <w:rPr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C359B1"/>
  </w:style>
  <w:style w:type="paragraph" w:styleId="Footer">
    <w:name w:val="footer"/>
    <w:basedOn w:val="Normal"/>
    <w:link w:val="FooterChar"/>
    <w:uiPriority w:val="99"/>
    <w:unhideWhenUsed/>
    <w:rsid w:val="00C359B1"/>
    <w:pPr>
      <w:tabs>
        <w:tab w:val="center" w:pos="4320"/>
        <w:tab w:val="right" w:pos="8640"/>
      </w:tabs>
      <w:spacing w:after="0" w:line="240" w:lineRule="auto"/>
    </w:pPr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C359B1"/>
  </w:style>
  <w:style w:type="character" w:customStyle="1" w:styleId="Heading1Char">
    <w:name w:val="Heading 1 Char"/>
    <w:basedOn w:val="DefaultParagraphFont"/>
    <w:link w:val="Heading1"/>
    <w:uiPriority w:val="9"/>
    <w:rsid w:val="003D042B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D04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042B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C359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2D2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D29"/>
    <w:rPr>
      <w:rFonts w:ascii="Lucida Grande" w:hAnsi="Lucida Grande" w:cs="Lucida Grande"/>
      <w:sz w:val="18"/>
      <w:szCs w:val="18"/>
    </w:rPr>
  </w:style>
  <w:style w:type="paragraph" w:customStyle="1" w:styleId="Bullet">
    <w:name w:val="Bullet"/>
    <w:basedOn w:val="Normal"/>
    <w:rsid w:val="000263E2"/>
    <w:pPr>
      <w:numPr>
        <w:numId w:val="1"/>
      </w:numPr>
      <w:spacing w:after="120" w:line="240" w:lineRule="auto"/>
    </w:pPr>
    <w:rPr>
      <w:rFonts w:eastAsiaTheme="minorHAnsi" w:cstheme="minorHAnsi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B05C4E"/>
    <w:pPr>
      <w:ind w:left="720"/>
      <w:contextualSpacing/>
    </w:pPr>
  </w:style>
  <w:style w:type="character" w:customStyle="1" w:styleId="normaltextrun">
    <w:name w:val="normaltextrun"/>
    <w:basedOn w:val="DefaultParagraphFont"/>
    <w:rsid w:val="00491EC1"/>
  </w:style>
  <w:style w:type="character" w:customStyle="1" w:styleId="eop">
    <w:name w:val="eop"/>
    <w:basedOn w:val="DefaultParagraphFont"/>
    <w:rsid w:val="00491EC1"/>
  </w:style>
  <w:style w:type="table" w:styleId="GridTable1Light-Accent2">
    <w:name w:val="Grid Table 1 Light Accent 2"/>
    <w:basedOn w:val="TableNormal"/>
    <w:uiPriority w:val="46"/>
    <w:rsid w:val="00B63C13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1">
    <w:name w:val="Grid Table 5 Dark Accent 1"/>
    <w:basedOn w:val="TableNormal"/>
    <w:uiPriority w:val="50"/>
    <w:rsid w:val="00B63C1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3D042B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42B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42B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42B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42B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42B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042B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3D042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D042B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42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42B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3D042B"/>
    <w:rPr>
      <w:b/>
      <w:bCs/>
    </w:rPr>
  </w:style>
  <w:style w:type="character" w:styleId="Emphasis">
    <w:name w:val="Emphasis"/>
    <w:basedOn w:val="DefaultParagraphFont"/>
    <w:uiPriority w:val="20"/>
    <w:qFormat/>
    <w:rsid w:val="003D042B"/>
    <w:rPr>
      <w:i/>
      <w:iCs/>
    </w:rPr>
  </w:style>
  <w:style w:type="paragraph" w:styleId="NoSpacing">
    <w:name w:val="No Spacing"/>
    <w:uiPriority w:val="1"/>
    <w:qFormat/>
    <w:rsid w:val="003D042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D042B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D042B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42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42B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D042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D042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D042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D042B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D042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042B"/>
    <w:pPr>
      <w:outlineLvl w:val="9"/>
    </w:pPr>
  </w:style>
  <w:style w:type="table" w:styleId="GridTable4-Accent6">
    <w:name w:val="Grid Table 4 Accent 6"/>
    <w:basedOn w:val="TableNormal"/>
    <w:uiPriority w:val="49"/>
    <w:rsid w:val="0065101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-Accent6">
    <w:name w:val="Grid Table 5 Dark Accent 6"/>
    <w:basedOn w:val="TableNormal"/>
    <w:uiPriority w:val="50"/>
    <w:rsid w:val="006510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5Dark-Accent5">
    <w:name w:val="Grid Table 5 Dark Accent 5"/>
    <w:basedOn w:val="TableNormal"/>
    <w:uiPriority w:val="50"/>
    <w:rsid w:val="004C5C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3">
    <w:name w:val="Grid Table 5 Dark Accent 3"/>
    <w:basedOn w:val="TableNormal"/>
    <w:uiPriority w:val="50"/>
    <w:rsid w:val="00E313C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paragraph" w:customStyle="1" w:styleId="paragraph">
    <w:name w:val="paragraph"/>
    <w:basedOn w:val="Normal"/>
    <w:rsid w:val="00E31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table" w:styleId="GridTable5Dark-Accent2">
    <w:name w:val="Grid Table 5 Dark Accent 2"/>
    <w:basedOn w:val="TableNormal"/>
    <w:uiPriority w:val="50"/>
    <w:rsid w:val="000B526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4-Accent5">
    <w:name w:val="Grid Table 4 Accent 5"/>
    <w:basedOn w:val="TableNormal"/>
    <w:uiPriority w:val="49"/>
    <w:rsid w:val="000B526F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4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7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97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8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7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6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8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8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75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3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Ward\Documents\1%20-%20Administration\00%20-%20Compliance\Timetables\2017%20-%20Semester%201\Timetabl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TaxCatchAll xmlns="363f131b-4af0-4a66-9de1-3f50ca42dcc1" xsi:nil="true"/>
    <lcf76f155ced4ddcb4097134ff3c332f xmlns="1e774ceb-dd0d-4965-bc86-3e314450e135">
      <Terms xmlns="http://schemas.microsoft.com/office/infopath/2007/PartnerControls"/>
    </lcf76f155ced4ddcb4097134ff3c332f>
  </documentManagement>
</p:properties>
</file>

<file path=customXml/item3.xml><?xml version="1.0" encoding="utf-8"?>
<?mso-contentType ?>
<spe:Receivers xmlns:spe="http://schemas.microsoft.com/sharepoint/event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F42C543BBD7849899095302BC0167D" ma:contentTypeVersion="10" ma:contentTypeDescription="Create a new document." ma:contentTypeScope="" ma:versionID="739b271cbe682c22b1afe798abde8ec2">
  <xsd:schema xmlns:xsd="http://www.w3.org/2001/XMLSchema" xmlns:xs="http://www.w3.org/2001/XMLSchema" xmlns:p="http://schemas.microsoft.com/office/2006/metadata/properties" xmlns:ns2="5f9a2178-9cef-471f-be08-1d13262a2f1b" xmlns:ns3="1e774ceb-dd0d-4965-bc86-3e314450e135" xmlns:ns4="363f131b-4af0-4a66-9de1-3f50ca42dcc1" targetNamespace="http://schemas.microsoft.com/office/2006/metadata/properties" ma:root="true" ma:fieldsID="be080bbebe29b87a29aeaa3fc5f138d1" ns2:_="" ns3:_="" ns4:_="">
    <xsd:import namespace="5f9a2178-9cef-471f-be08-1d13262a2f1b"/>
    <xsd:import namespace="1e774ceb-dd0d-4965-bc86-3e314450e135"/>
    <xsd:import namespace="363f131b-4af0-4a66-9de1-3f50ca42dcc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9a2178-9cef-471f-be08-1d13262a2f1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74ceb-dd0d-4965-bc86-3e314450e1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cbc2fe7-373b-4481-8641-e4ac488d53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f131b-4af0-4a66-9de1-3f50ca42dcc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b49a1e4-2d5d-495a-8124-9bb9d5b34b69}" ma:internalName="TaxCatchAll" ma:showField="CatchAllData" ma:web="5f9a2178-9cef-471f-be08-1d13262a2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61A3C1-0CE9-4FBE-A957-202316E798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8C42C9-F6E6-45CC-92E0-36F7524A8DF4}">
  <ds:schemaRefs>
    <ds:schemaRef ds:uri="http://schemas.microsoft.com/office/2006/metadata/properties"/>
    <ds:schemaRef ds:uri="363f131b-4af0-4a66-9de1-3f50ca42dcc1"/>
    <ds:schemaRef ds:uri="1e774ceb-dd0d-4965-bc86-3e314450e135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C7507F2-7478-4BE8-AD06-DD599DBB7196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72CA7993-FBA1-4481-BB8D-B246E9D4ED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9a2178-9cef-471f-be08-1d13262a2f1b"/>
    <ds:schemaRef ds:uri="1e774ceb-dd0d-4965-bc86-3e314450e135"/>
    <ds:schemaRef ds:uri="363f131b-4af0-4a66-9de1-3f50ca42dc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0663b86-f2b7-4b32-b286-17269b5dc83f}" enabled="1" method="Standard" siteId="{19537222-55d7-4581-84fb-c2da6e835c7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Timetable Template</Template>
  <TotalTime>1</TotalTime>
  <Pages>5</Pages>
  <Words>980</Words>
  <Characters>5590</Characters>
  <Application>Microsoft Office Word</Application>
  <DocSecurity>0</DocSecurity>
  <Lines>46</Lines>
  <Paragraphs>13</Paragraphs>
  <ScaleCrop>false</ScaleCrop>
  <Company>Hunter TAFE</Company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Agustin</dc:creator>
  <cp:keywords/>
  <cp:lastModifiedBy>Jennifer Agustin</cp:lastModifiedBy>
  <cp:revision>2</cp:revision>
  <cp:lastPrinted>2025-05-06T19:31:00Z</cp:lastPrinted>
  <dcterms:created xsi:type="dcterms:W3CDTF">2026-07-17T03:26:00Z</dcterms:created>
  <dcterms:modified xsi:type="dcterms:W3CDTF">2026-07-17T03:26:00Z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0x0101005FF42C543BBD7849899095302BC0167D</vt:lpwstr>
  </property>
  <property fmtid="{D5CDD505-2E9C-101B-9397-08002B2CF9AE}" pid="3" name="MSIP_Label_1124e982-4ed1-4819-8c70-4a27f3d38393_Enabled">
    <vt:lpwstr>true</vt:lpwstr>
  </property>
  <property fmtid="{D5CDD505-2E9C-101B-9397-08002B2CF9AE}" pid="4" name="MSIP_Label_1124e982-4ed1-4819-8c70-4a27f3d38393_SetDate">
    <vt:lpwstr>2020-08-03T02:29:19Z</vt:lpwstr>
  </property>
  <property fmtid="{D5CDD505-2E9C-101B-9397-08002B2CF9AE}" pid="5" name="MSIP_Label_1124e982-4ed1-4819-8c70-4a27f3d38393_Method">
    <vt:lpwstr>Standard</vt:lpwstr>
  </property>
  <property fmtid="{D5CDD505-2E9C-101B-9397-08002B2CF9AE}" pid="6" name="MSIP_Label_1124e982-4ed1-4819-8c70-4a27f3d38393_Name">
    <vt:lpwstr>No DLM Required</vt:lpwstr>
  </property>
  <property fmtid="{D5CDD505-2E9C-101B-9397-08002B2CF9AE}" pid="7" name="MSIP_Label_1124e982-4ed1-4819-8c70-4a27f3d38393_SiteId">
    <vt:lpwstr>19537222-55d7-4581-84fb-c2da6e835c74</vt:lpwstr>
  </property>
  <property fmtid="{D5CDD505-2E9C-101B-9397-08002B2CF9AE}" pid="8" name="MSIP_Label_1124e982-4ed1-4819-8c70-4a27f3d38393_ActionId">
    <vt:lpwstr>a8c0870f-6cad-4ab3-b217-000014e7bed7</vt:lpwstr>
  </property>
  <property fmtid="{D5CDD505-2E9C-101B-9397-08002B2CF9AE}" pid="9" name="MSIP_Label_1124e982-4ed1-4819-8c70-4a27f3d38393_ContentBits">
    <vt:lpwstr>0</vt:lpwstr>
  </property>
  <property fmtid="{D5CDD505-2E9C-101B-9397-08002B2CF9AE}" pid="10" name="MediaServiceImageTags">
    <vt:lpwstr/>
  </property>
</Properties>
</file>